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13A852" w14:textId="10A7B712" w:rsidR="00393D86" w:rsidRDefault="001F5A5D" w:rsidP="008C7DD8">
      <w:pPr>
        <w:pStyle w:val="TTDocumentName"/>
      </w:pPr>
      <w:sdt>
        <w:sdtPr>
          <w:alias w:val="Category"/>
          <w:tag w:val=""/>
          <w:id w:val="796034445"/>
          <w:placeholder>
            <w:docPart w:val="541EA4E12CB741D29F2799632616E478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r w:rsidRPr="001F5A5D">
            <w:t>Red</w:t>
          </w:r>
          <w:r>
            <w:t xml:space="preserve"> </w:t>
          </w:r>
          <w:r w:rsidRPr="001F5A5D">
            <w:t>hat Satellite server</w:t>
          </w:r>
        </w:sdtContent>
      </w:sdt>
    </w:p>
    <w:sdt>
      <w:sdtPr>
        <w:rPr>
          <w:rStyle w:val="TTGenName1Char"/>
          <w:b/>
          <w:sz w:val="28"/>
          <w:szCs w:val="28"/>
        </w:rPr>
        <w:alias w:val="Title"/>
        <w:tag w:val=""/>
        <w:id w:val="-339931359"/>
        <w:placeholder>
          <w:docPart w:val="175FAF8B95DA463B9645874B6D74F7C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502D045D" w14:textId="14C3E32D" w:rsidR="00393D86" w:rsidRPr="008C7DD8" w:rsidRDefault="008C7DD8" w:rsidP="008C7DD8">
          <w:pPr>
            <w:pStyle w:val="TTGenName1"/>
            <w:rPr>
              <w:b w:val="0"/>
              <w:sz w:val="28"/>
              <w:szCs w:val="28"/>
            </w:rPr>
          </w:pPr>
          <w:r w:rsidRPr="008C7DD8">
            <w:rPr>
              <w:rStyle w:val="TTGenName1Char"/>
              <w:b/>
              <w:sz w:val="28"/>
              <w:szCs w:val="28"/>
            </w:rPr>
            <w:t>Standard Operating Procedure (SOP) Document</w:t>
          </w:r>
        </w:p>
      </w:sdtContent>
    </w:sdt>
    <w:p w14:paraId="3FC1A9D5" w14:textId="77777777" w:rsidR="00156C4F" w:rsidRPr="00156C4F" w:rsidRDefault="00156C4F" w:rsidP="00CE1F64">
      <w:pPr>
        <w:pStyle w:val="TTSubmittedTo"/>
        <w:rPr>
          <w:sz w:val="16"/>
          <w:szCs w:val="4"/>
        </w:rPr>
      </w:pPr>
    </w:p>
    <w:p w14:paraId="6A0D54ED" w14:textId="55B94610" w:rsidR="00CE1F64" w:rsidRDefault="00CE1F64" w:rsidP="00CE1F64">
      <w:pPr>
        <w:pStyle w:val="TTSubmittedTo"/>
      </w:pPr>
      <w:r>
        <w:t>Submitted To</w:t>
      </w:r>
    </w:p>
    <w:p w14:paraId="72A3B37E" w14:textId="761C9472" w:rsidR="00315BC7" w:rsidRDefault="00315BC7" w:rsidP="00786962">
      <w:pPr>
        <w:jc w:val="center"/>
      </w:pPr>
    </w:p>
    <w:p w14:paraId="27BBEF15" w14:textId="3C5BF006" w:rsidR="00786962" w:rsidRDefault="003264AE" w:rsidP="002E5F9D">
      <w:pPr>
        <w:pStyle w:val="TTClientlogo"/>
      </w:pPr>
      <w:r w:rsidRPr="003264AE">
        <w:rPr>
          <w:noProof/>
        </w:rPr>
        <w:drawing>
          <wp:inline distT="0" distB="0" distL="0" distR="0" wp14:anchorId="2E13DE0A" wp14:editId="4B39E087">
            <wp:extent cx="1672267" cy="463210"/>
            <wp:effectExtent l="0" t="0" r="4445" b="0"/>
            <wp:docPr id="1741075169" name="Picture 3" descr="A close up of a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DE0802-C815-F813-220A-D476A2B0A3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 up of a logo&#10;&#10;Description automatically generated">
                      <a:extLst>
                        <a:ext uri="{FF2B5EF4-FFF2-40B4-BE49-F238E27FC236}">
                          <a16:creationId xmlns:a16="http://schemas.microsoft.com/office/drawing/2014/main" id="{1BDE0802-C815-F813-220A-D476A2B0A3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2267" cy="4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A228" w14:textId="70536FEF" w:rsidR="00782372" w:rsidRDefault="00593717" w:rsidP="00786962">
      <w:pPr>
        <w:pStyle w:val="TTBy"/>
      </w:pPr>
      <w:r w:rsidRPr="00786962">
        <w:rPr>
          <w:noProof/>
        </w:rPr>
        <w:drawing>
          <wp:anchor distT="0" distB="0" distL="114300" distR="114300" simplePos="0" relativeHeight="251658240" behindDoc="1" locked="0" layoutInCell="1" allowOverlap="1" wp14:anchorId="1CE89FBD" wp14:editId="51891EFC">
            <wp:simplePos x="0" y="0"/>
            <wp:positionH relativeFrom="column">
              <wp:posOffset>1935480</wp:posOffset>
            </wp:positionH>
            <wp:positionV relativeFrom="paragraph">
              <wp:posOffset>236220</wp:posOffset>
            </wp:positionV>
            <wp:extent cx="1678940" cy="1678940"/>
            <wp:effectExtent l="0" t="0" r="0" b="0"/>
            <wp:wrapTight wrapText="bothSides">
              <wp:wrapPolygon edited="0">
                <wp:start x="11519" y="3676"/>
                <wp:lineTo x="9558" y="4411"/>
                <wp:lineTo x="6127" y="6862"/>
                <wp:lineTo x="6127" y="8088"/>
                <wp:lineTo x="2206" y="9558"/>
                <wp:lineTo x="2206" y="12009"/>
                <wp:lineTo x="6617" y="12009"/>
                <wp:lineTo x="6372" y="13725"/>
                <wp:lineTo x="7352" y="15930"/>
                <wp:lineTo x="10539" y="17156"/>
                <wp:lineTo x="11274" y="17646"/>
                <wp:lineTo x="12744" y="17646"/>
                <wp:lineTo x="16421" y="16421"/>
                <wp:lineTo x="19116" y="12499"/>
                <wp:lineTo x="19362" y="11764"/>
                <wp:lineTo x="18626" y="7107"/>
                <wp:lineTo x="14705" y="4411"/>
                <wp:lineTo x="12744" y="3676"/>
                <wp:lineTo x="11519" y="3676"/>
              </wp:wrapPolygon>
            </wp:wrapTight>
            <wp:docPr id="11266" name="Picture 2" descr="image">
              <a:extLst xmlns:a="http://schemas.openxmlformats.org/drawingml/2006/main">
                <a:ext uri="{FF2B5EF4-FFF2-40B4-BE49-F238E27FC236}">
                  <a16:creationId xmlns:a16="http://schemas.microsoft.com/office/drawing/2014/main" id="{0856D5FA-E025-CE3B-CA77-8B66C6526C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image">
                      <a:extLst>
                        <a:ext uri="{FF2B5EF4-FFF2-40B4-BE49-F238E27FC236}">
                          <a16:creationId xmlns:a16="http://schemas.microsoft.com/office/drawing/2014/main" id="{0856D5FA-E025-CE3B-CA77-8B66C6526C7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40" cy="167894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2E5F9D">
        <w:t xml:space="preserve">By </w:t>
      </w:r>
    </w:p>
    <w:p w14:paraId="2E2A6C82" w14:textId="19CC4C3F" w:rsidR="00786962" w:rsidRDefault="00786962" w:rsidP="00786962">
      <w:pPr>
        <w:pStyle w:val="TTMgmtTeamstyle"/>
      </w:pPr>
    </w:p>
    <w:p w14:paraId="0830DBFA" w14:textId="77777777" w:rsidR="00593717" w:rsidRDefault="00593717" w:rsidP="00786962">
      <w:pPr>
        <w:pStyle w:val="TTMgmtTeamstyle"/>
      </w:pPr>
    </w:p>
    <w:p w14:paraId="5461A13A" w14:textId="77777777" w:rsidR="00593717" w:rsidRDefault="00593717" w:rsidP="00786962">
      <w:pPr>
        <w:pStyle w:val="TTMgmtTeamstyle"/>
      </w:pPr>
    </w:p>
    <w:p w14:paraId="1AB52848" w14:textId="77777777" w:rsidR="00593717" w:rsidRDefault="00593717" w:rsidP="00786962">
      <w:pPr>
        <w:pStyle w:val="TTMgmtTeamstyle"/>
      </w:pPr>
    </w:p>
    <w:p w14:paraId="3BDDA9E7" w14:textId="407319E4" w:rsidR="007014C7" w:rsidRDefault="007014C7" w:rsidP="00786962">
      <w:pPr>
        <w:pStyle w:val="TTMgmtTeamstyle"/>
      </w:pPr>
      <w:r>
        <w:t>Integrated Services Transition</w:t>
      </w:r>
    </w:p>
    <w:p w14:paraId="41CBE6CC" w14:textId="77777777" w:rsidR="005D4056" w:rsidRDefault="005D4056" w:rsidP="00786962">
      <w:pPr>
        <w:pStyle w:val="TTMgmtTeamstyle"/>
      </w:pPr>
      <w:r>
        <w:t>Wipro Technologies</w:t>
      </w:r>
    </w:p>
    <w:p w14:paraId="4661FED2" w14:textId="12AA5099" w:rsidR="00393D86" w:rsidRDefault="003264AE" w:rsidP="00786962">
      <w:pPr>
        <w:pStyle w:val="TTMgmtTeamstyle"/>
      </w:pPr>
      <w:r>
        <w:t>November</w:t>
      </w:r>
      <w:r w:rsidR="00156C4F">
        <w:t xml:space="preserve"> 202</w:t>
      </w:r>
      <w:r w:rsidR="001F5A5D">
        <w:t>5</w:t>
      </w:r>
    </w:p>
    <w:p w14:paraId="3879888B" w14:textId="77777777" w:rsidR="00475F80" w:rsidRDefault="00475F80" w:rsidP="00475F80"/>
    <w:p w14:paraId="29781690" w14:textId="77777777" w:rsidR="00475F80" w:rsidRDefault="00475F80" w:rsidP="00475F80"/>
    <w:p w14:paraId="7F065286" w14:textId="77777777" w:rsidR="00475F80" w:rsidRDefault="00475F80" w:rsidP="00475F80"/>
    <w:p w14:paraId="3098D212" w14:textId="32D70D93" w:rsidR="00D77709" w:rsidRDefault="00D77709" w:rsidP="005D4056"/>
    <w:p w14:paraId="71BFCBE3" w14:textId="77777777" w:rsidR="00D77709" w:rsidRDefault="00D77709" w:rsidP="00D77709"/>
    <w:p w14:paraId="65FDAB04" w14:textId="6B2342F9" w:rsidR="00C54B1B" w:rsidRDefault="00C54B1B">
      <w:pPr>
        <w:spacing w:after="160" w:line="259" w:lineRule="auto"/>
      </w:pPr>
      <w:r>
        <w:br w:type="page"/>
      </w:r>
    </w:p>
    <w:p w14:paraId="4F96937E" w14:textId="77777777" w:rsidR="009B1C1D" w:rsidRDefault="009B1C1D" w:rsidP="0024102E">
      <w:pPr>
        <w:pStyle w:val="TTSMTDTableHeading"/>
      </w:pPr>
      <w:r>
        <w:lastRenderedPageBreak/>
        <w:t>Revision History</w:t>
      </w:r>
    </w:p>
    <w:tbl>
      <w:tblPr>
        <w:tblStyle w:val="TableGrid"/>
        <w:tblW w:w="4966" w:type="pct"/>
        <w:tblLook w:val="04A0" w:firstRow="1" w:lastRow="0" w:firstColumn="1" w:lastColumn="0" w:noHBand="0" w:noVBand="1"/>
      </w:tblPr>
      <w:tblGrid>
        <w:gridCol w:w="1045"/>
        <w:gridCol w:w="1587"/>
        <w:gridCol w:w="1659"/>
        <w:gridCol w:w="1354"/>
        <w:gridCol w:w="1953"/>
        <w:gridCol w:w="1360"/>
      </w:tblGrid>
      <w:tr w:rsidR="00CC14B8" w14:paraId="31EA2154" w14:textId="77777777" w:rsidTr="00CA32DD">
        <w:trPr>
          <w:trHeight w:val="762"/>
        </w:trPr>
        <w:tc>
          <w:tcPr>
            <w:tcW w:w="583" w:type="pct"/>
            <w:shd w:val="clear" w:color="auto" w:fill="1F4E79" w:themeFill="accent1" w:themeFillShade="80"/>
            <w:vAlign w:val="center"/>
          </w:tcPr>
          <w:p w14:paraId="5EA516D9" w14:textId="77777777" w:rsidR="009B1C1D" w:rsidRPr="0098630A" w:rsidRDefault="0024102E" w:rsidP="00B27388">
            <w:pPr>
              <w:pStyle w:val="TTSMTDTableCellRowHeader"/>
            </w:pPr>
            <w:r w:rsidRPr="0098630A">
              <w:t>Version</w:t>
            </w:r>
            <w:r w:rsidR="00DF09E6" w:rsidRPr="0098630A">
              <w:t xml:space="preserve"> #</w:t>
            </w:r>
          </w:p>
        </w:tc>
        <w:tc>
          <w:tcPr>
            <w:tcW w:w="886" w:type="pct"/>
            <w:shd w:val="clear" w:color="auto" w:fill="1F4E79" w:themeFill="accent1" w:themeFillShade="80"/>
            <w:vAlign w:val="center"/>
          </w:tcPr>
          <w:p w14:paraId="7E6A6702" w14:textId="77777777" w:rsidR="009B1C1D" w:rsidRPr="0098630A" w:rsidRDefault="0024102E" w:rsidP="00B27388">
            <w:pPr>
              <w:pStyle w:val="TTSMTDTableCellRowHeader"/>
            </w:pPr>
            <w:r w:rsidRPr="0098630A">
              <w:t>Date of Revision</w:t>
            </w:r>
          </w:p>
        </w:tc>
        <w:tc>
          <w:tcPr>
            <w:tcW w:w="926" w:type="pct"/>
            <w:shd w:val="clear" w:color="auto" w:fill="1F4E79" w:themeFill="accent1" w:themeFillShade="80"/>
            <w:vAlign w:val="center"/>
          </w:tcPr>
          <w:p w14:paraId="52FEB24F" w14:textId="77777777" w:rsidR="009B1C1D" w:rsidRPr="0098630A" w:rsidRDefault="0024102E" w:rsidP="00B27388">
            <w:pPr>
              <w:pStyle w:val="TTSMTDTableCellRowHeader"/>
            </w:pPr>
            <w:r w:rsidRPr="0098630A">
              <w:t>Description</w:t>
            </w:r>
          </w:p>
        </w:tc>
        <w:tc>
          <w:tcPr>
            <w:tcW w:w="756" w:type="pct"/>
            <w:shd w:val="clear" w:color="auto" w:fill="1F4E79" w:themeFill="accent1" w:themeFillShade="80"/>
            <w:vAlign w:val="center"/>
          </w:tcPr>
          <w:p w14:paraId="100B60D6" w14:textId="77777777" w:rsidR="009B1C1D" w:rsidRPr="0098630A" w:rsidRDefault="00666E15" w:rsidP="00B27388">
            <w:pPr>
              <w:pStyle w:val="TTSMTDTableCellRowHeader"/>
            </w:pPr>
            <w:r w:rsidRPr="0098630A">
              <w:t>Author</w:t>
            </w:r>
          </w:p>
        </w:tc>
        <w:tc>
          <w:tcPr>
            <w:tcW w:w="1090" w:type="pct"/>
            <w:shd w:val="clear" w:color="auto" w:fill="1F4E79" w:themeFill="accent1" w:themeFillShade="80"/>
            <w:vAlign w:val="center"/>
          </w:tcPr>
          <w:p w14:paraId="1F8EA6F2" w14:textId="77777777" w:rsidR="009B1C1D" w:rsidRPr="0098630A" w:rsidRDefault="0024102E" w:rsidP="00B27388">
            <w:pPr>
              <w:pStyle w:val="TTSMTDTableCellRowHeader"/>
            </w:pPr>
            <w:r w:rsidRPr="0098630A">
              <w:t>Reviewed By</w:t>
            </w:r>
          </w:p>
        </w:tc>
        <w:tc>
          <w:tcPr>
            <w:tcW w:w="759" w:type="pct"/>
            <w:shd w:val="clear" w:color="auto" w:fill="1F4E79" w:themeFill="accent1" w:themeFillShade="80"/>
            <w:vAlign w:val="center"/>
          </w:tcPr>
          <w:p w14:paraId="3EA7440B" w14:textId="77777777" w:rsidR="009B1C1D" w:rsidRPr="0098630A" w:rsidRDefault="0024102E" w:rsidP="00B27388">
            <w:pPr>
              <w:pStyle w:val="TTSMTDTableCellRowHeader"/>
            </w:pPr>
            <w:r w:rsidRPr="0098630A">
              <w:t>Approved By</w:t>
            </w:r>
          </w:p>
        </w:tc>
      </w:tr>
      <w:tr w:rsidR="00CA32DD" w14:paraId="0A474EB2" w14:textId="77777777" w:rsidTr="00CA32DD">
        <w:trPr>
          <w:trHeight w:val="595"/>
        </w:trPr>
        <w:tc>
          <w:tcPr>
            <w:tcW w:w="583" w:type="pct"/>
            <w:vAlign w:val="center"/>
          </w:tcPr>
          <w:p w14:paraId="7E0D6A5B" w14:textId="1BB3525D" w:rsidR="009B1C1D" w:rsidRPr="001F2CBD" w:rsidRDefault="001F2CBD" w:rsidP="00B27388">
            <w:pPr>
              <w:pStyle w:val="TTSMTDTableCell"/>
            </w:pPr>
            <w:r>
              <w:t>v</w:t>
            </w:r>
            <w:r w:rsidRPr="001F2CBD">
              <w:t>0.1</w:t>
            </w:r>
          </w:p>
        </w:tc>
        <w:tc>
          <w:tcPr>
            <w:tcW w:w="886" w:type="pct"/>
            <w:vAlign w:val="center"/>
          </w:tcPr>
          <w:p w14:paraId="63B612E7" w14:textId="3505055F" w:rsidR="009B1C1D" w:rsidRPr="001F2CBD" w:rsidRDefault="001F2CBD" w:rsidP="00B27388">
            <w:pPr>
              <w:pStyle w:val="TTSMTDTableCell"/>
            </w:pPr>
            <w:r w:rsidRPr="001F2CBD">
              <w:t>DD/MMM/YYYY</w:t>
            </w:r>
          </w:p>
        </w:tc>
        <w:tc>
          <w:tcPr>
            <w:tcW w:w="926" w:type="pct"/>
            <w:vAlign w:val="center"/>
          </w:tcPr>
          <w:p w14:paraId="5B000CD8" w14:textId="3756FC12" w:rsidR="009B1C1D" w:rsidRPr="001F2CBD" w:rsidRDefault="001F2CBD" w:rsidP="00B27388">
            <w:pPr>
              <w:pStyle w:val="TTSMTDTableCell"/>
              <w:jc w:val="left"/>
            </w:pPr>
            <w:r w:rsidRPr="001F2CBD">
              <w:t>Initial Draft</w:t>
            </w:r>
          </w:p>
        </w:tc>
        <w:tc>
          <w:tcPr>
            <w:tcW w:w="756" w:type="pct"/>
            <w:vAlign w:val="center"/>
          </w:tcPr>
          <w:p w14:paraId="2BF9AE02" w14:textId="32236283" w:rsidR="009B1C1D" w:rsidRPr="001F2CBD" w:rsidRDefault="001F5A5D" w:rsidP="00B27388">
            <w:pPr>
              <w:pStyle w:val="TTSMTDTableCell"/>
              <w:jc w:val="left"/>
            </w:pPr>
            <w:r>
              <w:t>Rambabu S</w:t>
            </w:r>
          </w:p>
        </w:tc>
        <w:tc>
          <w:tcPr>
            <w:tcW w:w="1090" w:type="pct"/>
            <w:vAlign w:val="center"/>
          </w:tcPr>
          <w:p w14:paraId="24956004" w14:textId="6D52BA43" w:rsidR="009B1C1D" w:rsidRPr="001F2CBD" w:rsidRDefault="001F5A5D" w:rsidP="001F5A5D">
            <w:pPr>
              <w:pStyle w:val="TTSMTDTableCell"/>
              <w:jc w:val="left"/>
            </w:pPr>
            <w:r>
              <w:t xml:space="preserve">  Aditya Marella</w:t>
            </w:r>
          </w:p>
        </w:tc>
        <w:tc>
          <w:tcPr>
            <w:tcW w:w="759" w:type="pct"/>
            <w:vAlign w:val="center"/>
          </w:tcPr>
          <w:p w14:paraId="11913267" w14:textId="6F849BB0" w:rsidR="009B1C1D" w:rsidRPr="001F2CBD" w:rsidRDefault="001F5A5D" w:rsidP="001F5A5D">
            <w:pPr>
              <w:pStyle w:val="TTSMTDTableCell"/>
              <w:jc w:val="left"/>
            </w:pPr>
            <w:r>
              <w:t xml:space="preserve"> Jitendra</w:t>
            </w:r>
          </w:p>
        </w:tc>
      </w:tr>
      <w:tr w:rsidR="00CA32DD" w14:paraId="621D34B6" w14:textId="77777777" w:rsidTr="00CA32DD">
        <w:trPr>
          <w:trHeight w:val="542"/>
        </w:trPr>
        <w:tc>
          <w:tcPr>
            <w:tcW w:w="583" w:type="pct"/>
            <w:vAlign w:val="center"/>
          </w:tcPr>
          <w:p w14:paraId="6CA2BBC2" w14:textId="496B81A4" w:rsidR="00CA32DD" w:rsidRPr="001F2CBD" w:rsidRDefault="00CA32DD" w:rsidP="00CA32DD">
            <w:pPr>
              <w:pStyle w:val="TTSMTDTableCell"/>
            </w:pPr>
            <w:r>
              <w:t>v</w:t>
            </w:r>
            <w:r w:rsidRPr="001F2CBD">
              <w:t>0.2</w:t>
            </w:r>
          </w:p>
        </w:tc>
        <w:tc>
          <w:tcPr>
            <w:tcW w:w="886" w:type="pct"/>
            <w:vAlign w:val="center"/>
          </w:tcPr>
          <w:p w14:paraId="3A09EB0D" w14:textId="03DF57FD" w:rsidR="00CA32DD" w:rsidRPr="001F2CBD" w:rsidRDefault="00CA32DD" w:rsidP="00CA32DD">
            <w:pPr>
              <w:pStyle w:val="TTSMTDTableCell"/>
              <w:rPr>
                <w:bCs/>
              </w:rPr>
            </w:pPr>
            <w:r w:rsidRPr="00E258AB">
              <w:t>DD/MMM/YYYY</w:t>
            </w:r>
          </w:p>
        </w:tc>
        <w:tc>
          <w:tcPr>
            <w:tcW w:w="926" w:type="pct"/>
            <w:vAlign w:val="center"/>
          </w:tcPr>
          <w:p w14:paraId="298B2904" w14:textId="7B2B6E50" w:rsidR="00CA32DD" w:rsidRPr="001F2CBD" w:rsidRDefault="00CA32DD" w:rsidP="00CA32DD">
            <w:pPr>
              <w:pStyle w:val="TTSMTDTableCell"/>
              <w:jc w:val="left"/>
            </w:pPr>
            <w:r>
              <w:t>TSG Review</w:t>
            </w:r>
          </w:p>
        </w:tc>
        <w:tc>
          <w:tcPr>
            <w:tcW w:w="756" w:type="pct"/>
            <w:vAlign w:val="center"/>
          </w:tcPr>
          <w:p w14:paraId="5AB14961" w14:textId="48230204" w:rsidR="00CA32DD" w:rsidRPr="001F2CBD" w:rsidRDefault="00CA32DD" w:rsidP="00CA32DD">
            <w:pPr>
              <w:pStyle w:val="TTSMTDTableCell"/>
              <w:jc w:val="left"/>
            </w:pPr>
            <w:r w:rsidRPr="00AE11CA">
              <w:t>Author Name</w:t>
            </w:r>
          </w:p>
        </w:tc>
        <w:tc>
          <w:tcPr>
            <w:tcW w:w="1090" w:type="pct"/>
            <w:vAlign w:val="center"/>
          </w:tcPr>
          <w:p w14:paraId="5E5900A7" w14:textId="188FF9DA" w:rsidR="00CA32DD" w:rsidRPr="001F2CBD" w:rsidRDefault="001F5A5D" w:rsidP="00CA32DD">
            <w:pPr>
              <w:pStyle w:val="TTSMTDTableCell"/>
              <w:jc w:val="left"/>
            </w:pPr>
            <w:r>
              <w:t xml:space="preserve">  </w:t>
            </w:r>
            <w:r w:rsidR="00CA32DD">
              <w:t>TSG Name</w:t>
            </w:r>
          </w:p>
        </w:tc>
        <w:tc>
          <w:tcPr>
            <w:tcW w:w="759" w:type="pct"/>
            <w:vAlign w:val="center"/>
          </w:tcPr>
          <w:p w14:paraId="177AEE85" w14:textId="0CEDEE03" w:rsidR="00CA32DD" w:rsidRPr="001F2CBD" w:rsidRDefault="00CA32DD" w:rsidP="00CA32DD">
            <w:pPr>
              <w:pStyle w:val="TTSMTDTableCell"/>
              <w:jc w:val="left"/>
            </w:pPr>
            <w:r>
              <w:t>TSG Name</w:t>
            </w:r>
          </w:p>
        </w:tc>
      </w:tr>
      <w:tr w:rsidR="00CA32DD" w14:paraId="11A6F2B0" w14:textId="77777777" w:rsidTr="00CA32DD">
        <w:trPr>
          <w:trHeight w:val="227"/>
        </w:trPr>
        <w:tc>
          <w:tcPr>
            <w:tcW w:w="583" w:type="pct"/>
            <w:vAlign w:val="center"/>
          </w:tcPr>
          <w:p w14:paraId="48A9F122" w14:textId="61A4872B" w:rsidR="00CA32DD" w:rsidRPr="001F2CBD" w:rsidRDefault="00CA32DD" w:rsidP="00CA32DD">
            <w:pPr>
              <w:pStyle w:val="TTSMTDTableCell"/>
            </w:pPr>
            <w:r>
              <w:t>V1.0</w:t>
            </w:r>
          </w:p>
        </w:tc>
        <w:tc>
          <w:tcPr>
            <w:tcW w:w="886" w:type="pct"/>
            <w:vAlign w:val="center"/>
          </w:tcPr>
          <w:p w14:paraId="3A947AD8" w14:textId="70F279B2" w:rsidR="00CA32DD" w:rsidRPr="001F2CBD" w:rsidRDefault="00CA32DD" w:rsidP="00CA32DD">
            <w:pPr>
              <w:pStyle w:val="TTSMTDTableCell"/>
              <w:rPr>
                <w:bCs/>
              </w:rPr>
            </w:pPr>
            <w:r w:rsidRPr="00E258AB">
              <w:t>DD/MMM/YYYY</w:t>
            </w:r>
          </w:p>
        </w:tc>
        <w:tc>
          <w:tcPr>
            <w:tcW w:w="926" w:type="pct"/>
            <w:vAlign w:val="center"/>
          </w:tcPr>
          <w:p w14:paraId="6D3993F9" w14:textId="1F0214C3" w:rsidR="00CA32DD" w:rsidRPr="001F2CBD" w:rsidRDefault="00CA32DD" w:rsidP="00CA32DD">
            <w:pPr>
              <w:pStyle w:val="TTSMTDTableCell"/>
              <w:jc w:val="left"/>
            </w:pPr>
            <w:r>
              <w:t>Customer Review</w:t>
            </w:r>
          </w:p>
        </w:tc>
        <w:tc>
          <w:tcPr>
            <w:tcW w:w="756" w:type="pct"/>
            <w:vAlign w:val="center"/>
          </w:tcPr>
          <w:p w14:paraId="54EE99B0" w14:textId="0211389C" w:rsidR="00CA32DD" w:rsidRPr="001F2CBD" w:rsidRDefault="00CA32DD" w:rsidP="00CA32DD">
            <w:pPr>
              <w:pStyle w:val="TTSMTDTableCell"/>
              <w:jc w:val="left"/>
            </w:pPr>
            <w:r w:rsidRPr="00AE11CA">
              <w:t>Author Name</w:t>
            </w:r>
          </w:p>
        </w:tc>
        <w:tc>
          <w:tcPr>
            <w:tcW w:w="1090" w:type="pct"/>
            <w:vAlign w:val="center"/>
          </w:tcPr>
          <w:p w14:paraId="608AD3DF" w14:textId="692DD921" w:rsidR="00CA32DD" w:rsidRPr="001F2CBD" w:rsidRDefault="00CA32DD" w:rsidP="00CA32DD">
            <w:pPr>
              <w:pStyle w:val="TTSMTDTableCell"/>
              <w:jc w:val="left"/>
            </w:pPr>
            <w:r>
              <w:t>Customer SME Name</w:t>
            </w:r>
          </w:p>
        </w:tc>
        <w:tc>
          <w:tcPr>
            <w:tcW w:w="759" w:type="pct"/>
            <w:vAlign w:val="center"/>
          </w:tcPr>
          <w:p w14:paraId="48EEF12C" w14:textId="45DF23A8" w:rsidR="00CA32DD" w:rsidRPr="001F2CBD" w:rsidRDefault="00CA32DD" w:rsidP="00CA32DD">
            <w:pPr>
              <w:pStyle w:val="TTSMTDTableCell"/>
              <w:jc w:val="left"/>
            </w:pPr>
            <w:r>
              <w:t>Customer SME Name</w:t>
            </w:r>
          </w:p>
        </w:tc>
      </w:tr>
    </w:tbl>
    <w:p w14:paraId="4CB90B46" w14:textId="77777777" w:rsidR="00E57B15" w:rsidRDefault="00E57B15">
      <w:pPr>
        <w:spacing w:after="160" w:line="259" w:lineRule="auto"/>
      </w:pPr>
      <w:r>
        <w:t xml:space="preserve">  </w:t>
      </w:r>
    </w:p>
    <w:p w14:paraId="71F26540" w14:textId="77777777" w:rsidR="001743B4" w:rsidRDefault="001743B4">
      <w:pPr>
        <w:spacing w:after="160" w:line="259" w:lineRule="auto"/>
        <w:rPr>
          <w:rFonts w:ascii="Calibri" w:eastAsia="MS Mincho" w:hAnsi="Calibri" w:cs="Arial"/>
          <w:b/>
          <w:sz w:val="28"/>
          <w:lang w:eastAsia="ja-JP"/>
        </w:rPr>
      </w:pPr>
      <w:r>
        <w:br w:type="page"/>
      </w:r>
    </w:p>
    <w:p w14:paraId="7B234CDF" w14:textId="77777777" w:rsidR="00C052EB" w:rsidRDefault="00C052EB" w:rsidP="00C052EB">
      <w:pPr>
        <w:pStyle w:val="TTCopyrightHeading"/>
      </w:pPr>
      <w:r>
        <w:lastRenderedPageBreak/>
        <w:t>Statement of Confidentiality</w:t>
      </w:r>
    </w:p>
    <w:p w14:paraId="1448F456" w14:textId="77777777" w:rsidR="00C052EB" w:rsidRDefault="00C052EB" w:rsidP="00C052EB">
      <w:pPr>
        <w:pStyle w:val="TTCopyrightText"/>
      </w:pPr>
      <w:r>
        <w:t xml:space="preserve">The information contained in this document is confidential. </w:t>
      </w:r>
    </w:p>
    <w:p w14:paraId="4DD23B51" w14:textId="77777777" w:rsidR="00C052EB" w:rsidRDefault="00C052EB" w:rsidP="00C052EB">
      <w:pPr>
        <w:pStyle w:val="TTCopyrightHeading"/>
      </w:pPr>
      <w:r>
        <w:t xml:space="preserve">Copyright Acknowledgment </w:t>
      </w:r>
    </w:p>
    <w:p w14:paraId="153A757C" w14:textId="77777777" w:rsidR="00C052EB" w:rsidRDefault="00C052EB" w:rsidP="00C052EB">
      <w:pPr>
        <w:pStyle w:val="TTCopyrightText"/>
      </w:pPr>
      <w:r>
        <w:t>Any registered names, trademarks and logos used in this manual remain the property of the owning respective companies or organizations concerned.</w:t>
      </w:r>
    </w:p>
    <w:p w14:paraId="7EB9CE77" w14:textId="77777777" w:rsidR="00C052EB" w:rsidRDefault="00C052EB" w:rsidP="00C052EB">
      <w:pPr>
        <w:pStyle w:val="TTCopyrightHeading"/>
      </w:pPr>
      <w:r>
        <w:t>Disclaimer</w:t>
      </w:r>
    </w:p>
    <w:p w14:paraId="3932A2D1" w14:textId="338C7AC2" w:rsidR="00C052EB" w:rsidRDefault="00C052EB" w:rsidP="00C052EB">
      <w:pPr>
        <w:pStyle w:val="TTCopyrightText"/>
      </w:pPr>
      <w:r>
        <w:t xml:space="preserve">The documentation is prepared based on the specifications and requirements specified or disclosed to Wipro Technologies by </w:t>
      </w:r>
      <w:r w:rsidR="00CE086D">
        <w:t>Entrust</w:t>
      </w:r>
      <w:r>
        <w:t xml:space="preserve"> and is tailored for the requirements and environment of </w:t>
      </w:r>
      <w:r w:rsidR="00CE086D">
        <w:t>Entrust</w:t>
      </w:r>
      <w:r>
        <w:t xml:space="preserve">. </w:t>
      </w:r>
    </w:p>
    <w:p w14:paraId="669D01DE" w14:textId="72C31630" w:rsidR="00C052EB" w:rsidRDefault="00C052EB" w:rsidP="00C052EB">
      <w:pPr>
        <w:pStyle w:val="TTCopyrightText"/>
      </w:pPr>
      <w:r>
        <w:t xml:space="preserve">This document provides information and user instructions for </w:t>
      </w:r>
      <w:r w:rsidR="00CE086D">
        <w:t>Entrust</w:t>
      </w:r>
      <w:r>
        <w:t xml:space="preserve">.  These functional descriptions have an underlying assumption that </w:t>
      </w:r>
      <w:r w:rsidR="00CE086D">
        <w:t xml:space="preserve">Entrust </w:t>
      </w:r>
      <w:r>
        <w:t xml:space="preserve">internal procedures will have defined and implemented levels of user authorization appropriate to the various functions involved </w:t>
      </w:r>
      <w:r w:rsidR="00FC15B2">
        <w:t>to</w:t>
      </w:r>
      <w:r>
        <w:t xml:space="preserve"> minimize the risk of accidental or intentional misuse of those systems. While we strive to capture information that is accurate, there could be a few inaccuracies or typographical errors, and will be corrected in future revisions. Changes are periodically added to the information herein: these changes will be incorporated in subsequent version(s) of the documentation. </w:t>
      </w:r>
      <w:r w:rsidR="00CE086D">
        <w:t xml:space="preserve">Entrust </w:t>
      </w:r>
      <w:r>
        <w:t xml:space="preserve">may make improvements and / or changes in the documentation. </w:t>
      </w:r>
    </w:p>
    <w:p w14:paraId="305D889A" w14:textId="77777777" w:rsidR="00C052EB" w:rsidRDefault="00C052EB" w:rsidP="00C052EB">
      <w:pPr>
        <w:pStyle w:val="TTCopyrightHeading"/>
      </w:pPr>
      <w:r>
        <w:t>Warranty</w:t>
      </w:r>
      <w:r>
        <w:tab/>
      </w:r>
    </w:p>
    <w:p w14:paraId="0F4E4574" w14:textId="77777777" w:rsidR="00C052EB" w:rsidRDefault="00C052EB" w:rsidP="00C052EB">
      <w:pPr>
        <w:pStyle w:val="TTCopyrightText"/>
      </w:pPr>
      <w:r>
        <w:t>This documentation is provided “as-is“, without warranty of any kind, either expressed, implied or statutory, including but not limited to the implied warranties of merchantability or fitness for a particular purpose.</w:t>
      </w:r>
    </w:p>
    <w:p w14:paraId="48CB2DE2" w14:textId="77777777" w:rsidR="00A55D2C" w:rsidRDefault="00A55D2C">
      <w:pPr>
        <w:spacing w:after="160" w:line="259" w:lineRule="auto"/>
        <w:rPr>
          <w:rFonts w:ascii="Calibri" w:hAnsi="Calibri"/>
          <w:sz w:val="22"/>
        </w:rPr>
      </w:pPr>
      <w:r>
        <w:br w:type="page"/>
      </w:r>
      <w:r w:rsidR="00C052EB">
        <w:lastRenderedPageBreak/>
        <w:tab/>
      </w:r>
    </w:p>
    <w:p w14:paraId="35AC2087" w14:textId="77777777" w:rsidR="00104227" w:rsidRDefault="00A55D2C" w:rsidP="00A55D2C">
      <w:pPr>
        <w:pStyle w:val="TTTableofcontents"/>
      </w:pPr>
      <w:r>
        <w:t>Table of Contents</w:t>
      </w:r>
    </w:p>
    <w:p w14:paraId="6E76859B" w14:textId="0DE03F19" w:rsidR="00CA32DD" w:rsidRDefault="00354B58">
      <w:pPr>
        <w:pStyle w:val="TOC1"/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n-IN" w:eastAsia="en-IN"/>
          <w14:ligatures w14:val="standardContextual"/>
        </w:rPr>
      </w:pPr>
      <w:r>
        <w:rPr>
          <w:caps w:val="0"/>
          <w:smallCaps/>
        </w:rPr>
        <w:fldChar w:fldCharType="begin"/>
      </w:r>
      <w:r>
        <w:instrText xml:space="preserve"> TOC \o "1-3" \h \z \u </w:instrText>
      </w:r>
      <w:r>
        <w:rPr>
          <w:caps w:val="0"/>
          <w:smallCaps/>
        </w:rPr>
        <w:fldChar w:fldCharType="separate"/>
      </w:r>
      <w:hyperlink w:anchor="_Toc160206221" w:history="1">
        <w:r w:rsidR="00CA32DD" w:rsidRPr="00A5294A">
          <w:rPr>
            <w:rStyle w:val="Hyperlink"/>
            <w:noProof/>
          </w:rPr>
          <w:t>1</w:t>
        </w:r>
        <w:r w:rsidR="00CA32DD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n-IN" w:eastAsia="en-IN"/>
            <w14:ligatures w14:val="standardContextual"/>
          </w:rPr>
          <w:tab/>
        </w:r>
        <w:r w:rsidR="00CA32DD" w:rsidRPr="00A5294A">
          <w:rPr>
            <w:rStyle w:val="Hyperlink"/>
            <w:noProof/>
          </w:rPr>
          <w:t>Introduction</w:t>
        </w:r>
        <w:r w:rsidR="00CA32DD">
          <w:rPr>
            <w:noProof/>
            <w:webHidden/>
          </w:rPr>
          <w:tab/>
        </w:r>
        <w:r w:rsidR="00CA32DD">
          <w:rPr>
            <w:noProof/>
            <w:webHidden/>
          </w:rPr>
          <w:fldChar w:fldCharType="begin"/>
        </w:r>
        <w:r w:rsidR="00CA32DD">
          <w:rPr>
            <w:noProof/>
            <w:webHidden/>
          </w:rPr>
          <w:instrText xml:space="preserve"> PAGEREF _Toc160206221 \h </w:instrText>
        </w:r>
        <w:r w:rsidR="00CA32DD">
          <w:rPr>
            <w:noProof/>
            <w:webHidden/>
          </w:rPr>
        </w:r>
        <w:r w:rsidR="00CA32DD">
          <w:rPr>
            <w:noProof/>
            <w:webHidden/>
          </w:rPr>
          <w:fldChar w:fldCharType="separate"/>
        </w:r>
        <w:r w:rsidR="00CA32DD">
          <w:rPr>
            <w:noProof/>
            <w:webHidden/>
          </w:rPr>
          <w:t>8</w:t>
        </w:r>
        <w:r w:rsidR="00CA32DD">
          <w:rPr>
            <w:noProof/>
            <w:webHidden/>
          </w:rPr>
          <w:fldChar w:fldCharType="end"/>
        </w:r>
      </w:hyperlink>
    </w:p>
    <w:p w14:paraId="53F06DD7" w14:textId="575F2A30" w:rsidR="00CA32DD" w:rsidRDefault="00CA32DD">
      <w:pPr>
        <w:pStyle w:val="TOC2"/>
        <w:tabs>
          <w:tab w:val="left" w:pos="800"/>
          <w:tab w:val="right" w:leader="dot" w:pos="9019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en-IN" w:eastAsia="en-IN"/>
          <w14:ligatures w14:val="standardContextual"/>
        </w:rPr>
      </w:pPr>
      <w:hyperlink w:anchor="_Toc160206222" w:history="1">
        <w:r w:rsidRPr="00A5294A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:lang w:val="en-IN" w:eastAsia="en-IN"/>
            <w14:ligatures w14:val="standardContextual"/>
          </w:rPr>
          <w:tab/>
        </w:r>
        <w:r w:rsidRPr="00A5294A">
          <w:rPr>
            <w:rStyle w:val="Hyperlink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_Toc160206222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B2A58D" w14:textId="58E210D1" w:rsidR="00CA32DD" w:rsidRDefault="00CA32DD">
      <w:pPr>
        <w:pStyle w:val="TOC2"/>
        <w:tabs>
          <w:tab w:val="left" w:pos="800"/>
          <w:tab w:val="right" w:leader="dot" w:pos="9019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en-IN" w:eastAsia="en-IN"/>
          <w14:ligatures w14:val="standardContextual"/>
        </w:rPr>
      </w:pPr>
      <w:hyperlink w:anchor="_Toc160206223" w:history="1">
        <w:r w:rsidRPr="00A5294A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:lang w:val="en-IN" w:eastAsia="en-IN"/>
            <w14:ligatures w14:val="standardContextual"/>
          </w:rPr>
          <w:tab/>
        </w:r>
        <w:r w:rsidRPr="00A5294A">
          <w:rPr>
            <w:rStyle w:val="Hyperlink"/>
            <w:noProof/>
          </w:rPr>
          <w:t>Scope of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_Toc160206223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85E0E5" w14:textId="592A0D2E" w:rsidR="00CA32DD" w:rsidRDefault="00CA32DD">
      <w:pPr>
        <w:pStyle w:val="TOC2"/>
        <w:tabs>
          <w:tab w:val="left" w:pos="800"/>
          <w:tab w:val="right" w:leader="dot" w:pos="9019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val="en-IN" w:eastAsia="en-IN"/>
          <w14:ligatures w14:val="standardContextual"/>
        </w:rPr>
      </w:pPr>
      <w:hyperlink w:anchor="_Toc160206224" w:history="1">
        <w:r w:rsidRPr="00A5294A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:lang w:val="en-IN" w:eastAsia="en-IN"/>
            <w14:ligatures w14:val="standardContextual"/>
          </w:rPr>
          <w:tab/>
        </w:r>
        <w:r w:rsidRPr="00A5294A">
          <w:rPr>
            <w:rStyle w:val="Hyperlink"/>
            <w:noProof/>
          </w:rPr>
          <w:t>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_Toc160206224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11A6C1" w14:textId="4D9D2300" w:rsidR="00CA32DD" w:rsidRDefault="00CA32DD">
      <w:pPr>
        <w:pStyle w:val="TOC1"/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n-IN" w:eastAsia="en-IN"/>
          <w14:ligatures w14:val="standardContextual"/>
        </w:rPr>
      </w:pPr>
      <w:hyperlink w:anchor="_Toc160206225" w:history="1">
        <w:r w:rsidRPr="00A5294A">
          <w:rPr>
            <w:rStyle w:val="Hyperlink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n-IN" w:eastAsia="en-IN"/>
            <w14:ligatures w14:val="standardContextual"/>
          </w:rPr>
          <w:tab/>
        </w:r>
        <w:r w:rsidRPr="00A5294A">
          <w:rPr>
            <w:rStyle w:val="Hyperlink"/>
            <w:noProof/>
          </w:rPr>
          <w:t>Standard Operating Procedure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_Toc160206225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3713BB" w14:textId="32E2C8C2" w:rsidR="00CA32DD" w:rsidRDefault="00CA32DD">
      <w:pPr>
        <w:pStyle w:val="TOC1"/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n-IN" w:eastAsia="en-IN"/>
          <w14:ligatures w14:val="standardContextual"/>
        </w:rPr>
      </w:pPr>
      <w:hyperlink w:anchor="_Toc160206226" w:history="1">
        <w:r w:rsidRPr="00A5294A">
          <w:rPr>
            <w:rStyle w:val="Hyperlink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n-IN" w:eastAsia="en-IN"/>
            <w14:ligatures w14:val="standardContextual"/>
          </w:rPr>
          <w:tab/>
        </w:r>
        <w:r w:rsidRPr="00A5294A">
          <w:rPr>
            <w:rStyle w:val="Hyperlink"/>
            <w:noProof/>
          </w:rPr>
          <w:t>Appendix – Glossary of Terms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_Toc160206226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34C003" w14:textId="57FCA9B3" w:rsidR="00637282" w:rsidRDefault="00354B58" w:rsidP="00903CB4">
      <w:pPr>
        <w:pStyle w:val="TOC2"/>
        <w:tabs>
          <w:tab w:val="left" w:pos="800"/>
          <w:tab w:val="right" w:leader="dot" w:pos="9350"/>
        </w:tabs>
        <w:rPr>
          <w:caps/>
          <w:smallCaps w:val="0"/>
          <w:noProof/>
        </w:rPr>
      </w:pPr>
      <w:r>
        <w:rPr>
          <w:caps/>
          <w:smallCaps w:val="0"/>
          <w:noProof/>
        </w:rPr>
        <w:fldChar w:fldCharType="end"/>
      </w:r>
    </w:p>
    <w:p w14:paraId="36B71CF7" w14:textId="77777777" w:rsidR="00637282" w:rsidRDefault="00637282" w:rsidP="00903CB4">
      <w:pPr>
        <w:pStyle w:val="TOC2"/>
        <w:tabs>
          <w:tab w:val="left" w:pos="800"/>
          <w:tab w:val="right" w:leader="dot" w:pos="9350"/>
        </w:tabs>
      </w:pPr>
    </w:p>
    <w:p w14:paraId="29DEFC75" w14:textId="77777777" w:rsidR="00637282" w:rsidRDefault="00637282" w:rsidP="00637282">
      <w:pPr>
        <w:rPr>
          <w:rFonts w:asciiTheme="minorHAnsi" w:hAnsiTheme="minorHAnsi" w:cstheme="minorHAnsi"/>
        </w:rPr>
      </w:pPr>
      <w:r>
        <w:br w:type="page"/>
      </w:r>
    </w:p>
    <w:p w14:paraId="6A87EE57" w14:textId="77777777" w:rsidR="00637282" w:rsidRDefault="00637282" w:rsidP="00637282">
      <w:pPr>
        <w:pStyle w:val="TTTableofcontents"/>
      </w:pPr>
      <w:r>
        <w:lastRenderedPageBreak/>
        <w:t>List of Tables</w:t>
      </w:r>
    </w:p>
    <w:p w14:paraId="7B706248" w14:textId="375B0F5D" w:rsidR="00CA32DD" w:rsidRDefault="00354B58">
      <w:pPr>
        <w:pStyle w:val="TableofFigures"/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n-IN" w:eastAsia="en-IN"/>
          <w14:ligatures w14:val="standardContextual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60206227" w:history="1">
        <w:r w:rsidR="00CA32DD" w:rsidRPr="00806779">
          <w:rPr>
            <w:rStyle w:val="Hyperlink"/>
            <w:noProof/>
          </w:rPr>
          <w:t>Table 3: Table Description</w:t>
        </w:r>
        <w:r w:rsidR="00CA32DD">
          <w:rPr>
            <w:noProof/>
            <w:webHidden/>
          </w:rPr>
          <w:tab/>
        </w:r>
        <w:r w:rsidR="00CA32DD">
          <w:rPr>
            <w:noProof/>
            <w:webHidden/>
          </w:rPr>
          <w:fldChar w:fldCharType="begin"/>
        </w:r>
        <w:r w:rsidR="00CA32DD">
          <w:rPr>
            <w:noProof/>
            <w:webHidden/>
          </w:rPr>
          <w:instrText xml:space="preserve"> PAGEREF _Toc160206227 \h </w:instrText>
        </w:r>
        <w:r w:rsidR="00CA32DD">
          <w:rPr>
            <w:noProof/>
            <w:webHidden/>
          </w:rPr>
        </w:r>
        <w:r w:rsidR="00CA32DD">
          <w:rPr>
            <w:noProof/>
            <w:webHidden/>
          </w:rPr>
          <w:fldChar w:fldCharType="separate"/>
        </w:r>
        <w:r w:rsidR="008C7DD8">
          <w:rPr>
            <w:noProof/>
            <w:webHidden/>
          </w:rPr>
          <w:t>8</w:t>
        </w:r>
        <w:r w:rsidR="00CA32DD">
          <w:rPr>
            <w:noProof/>
            <w:webHidden/>
          </w:rPr>
          <w:fldChar w:fldCharType="end"/>
        </w:r>
      </w:hyperlink>
    </w:p>
    <w:p w14:paraId="21776EDA" w14:textId="50A36826" w:rsidR="00CA32DD" w:rsidRDefault="00CA32DD">
      <w:pPr>
        <w:pStyle w:val="TableofFigures"/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n-IN" w:eastAsia="en-IN"/>
          <w14:ligatures w14:val="standardContextual"/>
        </w:rPr>
      </w:pPr>
      <w:hyperlink w:anchor="_Toc160206228" w:history="1">
        <w:r w:rsidRPr="00806779">
          <w:rPr>
            <w:rStyle w:val="Hyperlink"/>
            <w:noProof/>
          </w:rPr>
          <w:t>Table 58: Glossary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_Toc160206228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7DD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FBF536" w14:textId="7DE45D0F" w:rsidR="00637282" w:rsidRDefault="00354B58" w:rsidP="00637282">
      <w:pPr>
        <w:pStyle w:val="TOC2"/>
        <w:tabs>
          <w:tab w:val="left" w:pos="800"/>
          <w:tab w:val="right" w:leader="dot" w:pos="9350"/>
        </w:tabs>
        <w:rPr>
          <w:caps/>
          <w:smallCaps w:val="0"/>
          <w:noProof/>
        </w:rPr>
      </w:pPr>
      <w:r>
        <w:rPr>
          <w:b/>
          <w:bCs/>
          <w:noProof/>
        </w:rPr>
        <w:fldChar w:fldCharType="end"/>
      </w:r>
    </w:p>
    <w:p w14:paraId="7CFACD10" w14:textId="77777777" w:rsidR="00637282" w:rsidRDefault="00637282" w:rsidP="00903CB4">
      <w:pPr>
        <w:pStyle w:val="TOC2"/>
        <w:tabs>
          <w:tab w:val="left" w:pos="800"/>
          <w:tab w:val="right" w:leader="dot" w:pos="9350"/>
        </w:tabs>
      </w:pPr>
    </w:p>
    <w:p w14:paraId="3C99E4B6" w14:textId="77777777" w:rsidR="00637282" w:rsidRDefault="00637282" w:rsidP="00637282">
      <w:pPr>
        <w:rPr>
          <w:rFonts w:asciiTheme="minorHAnsi" w:hAnsiTheme="minorHAnsi" w:cstheme="minorHAnsi"/>
        </w:rPr>
      </w:pPr>
      <w:r>
        <w:br w:type="page"/>
      </w:r>
    </w:p>
    <w:p w14:paraId="76E7E45E" w14:textId="77777777" w:rsidR="00637282" w:rsidRDefault="00637282" w:rsidP="00637282">
      <w:pPr>
        <w:pStyle w:val="TTTableofcontents"/>
      </w:pPr>
      <w:r>
        <w:lastRenderedPageBreak/>
        <w:t>List of Figures</w:t>
      </w:r>
    </w:p>
    <w:p w14:paraId="4A757889" w14:textId="4FE56C8E" w:rsidR="00CA32DD" w:rsidRDefault="00354B58">
      <w:pPr>
        <w:pStyle w:val="TableofFigures"/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n-IN" w:eastAsia="en-IN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0206229" w:history="1">
        <w:r w:rsidR="00CA32DD" w:rsidRPr="00755EA1">
          <w:rPr>
            <w:rStyle w:val="Hyperlink"/>
            <w:noProof/>
          </w:rPr>
          <w:t>Figure 4: Screenshot Description</w:t>
        </w:r>
        <w:r w:rsidR="00CA32DD">
          <w:rPr>
            <w:noProof/>
            <w:webHidden/>
          </w:rPr>
          <w:tab/>
        </w:r>
        <w:r w:rsidR="00CA32DD">
          <w:rPr>
            <w:noProof/>
            <w:webHidden/>
          </w:rPr>
          <w:fldChar w:fldCharType="begin"/>
        </w:r>
        <w:r w:rsidR="00CA32DD">
          <w:rPr>
            <w:noProof/>
            <w:webHidden/>
          </w:rPr>
          <w:instrText xml:space="preserve"> PAGEREF _Toc160206229 \h </w:instrText>
        </w:r>
        <w:r w:rsidR="00CA32DD">
          <w:rPr>
            <w:noProof/>
            <w:webHidden/>
          </w:rPr>
        </w:r>
        <w:r w:rsidR="00CA32DD">
          <w:rPr>
            <w:noProof/>
            <w:webHidden/>
          </w:rPr>
          <w:fldChar w:fldCharType="separate"/>
        </w:r>
        <w:r w:rsidR="008C7DD8">
          <w:rPr>
            <w:noProof/>
            <w:webHidden/>
          </w:rPr>
          <w:t>8</w:t>
        </w:r>
        <w:r w:rsidR="00CA32DD">
          <w:rPr>
            <w:noProof/>
            <w:webHidden/>
          </w:rPr>
          <w:fldChar w:fldCharType="end"/>
        </w:r>
      </w:hyperlink>
    </w:p>
    <w:p w14:paraId="70B090DB" w14:textId="179DEC46" w:rsidR="00637282" w:rsidRDefault="00354B58" w:rsidP="00637282">
      <w:pPr>
        <w:pStyle w:val="TOC2"/>
        <w:tabs>
          <w:tab w:val="left" w:pos="800"/>
          <w:tab w:val="right" w:leader="dot" w:pos="9350"/>
        </w:tabs>
        <w:rPr>
          <w:caps/>
          <w:smallCaps w:val="0"/>
          <w:noProof/>
        </w:rPr>
      </w:pPr>
      <w:r>
        <w:rPr>
          <w:b/>
          <w:bCs/>
          <w:noProof/>
        </w:rPr>
        <w:fldChar w:fldCharType="end"/>
      </w:r>
    </w:p>
    <w:p w14:paraId="40B20E34" w14:textId="77777777" w:rsidR="0077755A" w:rsidRDefault="006728DE" w:rsidP="00903CB4">
      <w:pPr>
        <w:pStyle w:val="TOC2"/>
        <w:tabs>
          <w:tab w:val="left" w:pos="800"/>
          <w:tab w:val="right" w:leader="dot" w:pos="9350"/>
        </w:tabs>
      </w:pPr>
      <w:r>
        <w:tab/>
      </w:r>
      <w:r w:rsidR="0077755A">
        <w:br w:type="page"/>
      </w:r>
    </w:p>
    <w:p w14:paraId="09D7C96B" w14:textId="7D13A935" w:rsidR="000C344B" w:rsidRDefault="00CA32DD" w:rsidP="00F07EED">
      <w:pPr>
        <w:pStyle w:val="TTHeading1"/>
      </w:pPr>
      <w:r>
        <w:lastRenderedPageBreak/>
        <w:t>Purpose</w:t>
      </w:r>
    </w:p>
    <w:p w14:paraId="5AA5BF4B" w14:textId="6FF92005" w:rsidR="001951F3" w:rsidRPr="00CA32DD" w:rsidRDefault="001951F3" w:rsidP="008C7DD8">
      <w:pPr>
        <w:pStyle w:val="TTSMTDTextStyle"/>
      </w:pPr>
      <w:r>
        <w:t xml:space="preserve">  The purpose of the document </w:t>
      </w:r>
      <w:r w:rsidR="00A50F99">
        <w:t>is</w:t>
      </w:r>
      <w:r>
        <w:t xml:space="preserve"> to register and </w:t>
      </w:r>
      <w:r w:rsidR="00E6334C">
        <w:t>extend</w:t>
      </w:r>
      <w:r>
        <w:t xml:space="preserve"> the Red hat satellite. </w:t>
      </w:r>
    </w:p>
    <w:p w14:paraId="3DEE4D90" w14:textId="156DFF13" w:rsidR="00B27388" w:rsidRDefault="00B27388" w:rsidP="00B27388">
      <w:pPr>
        <w:pStyle w:val="TTHeading2"/>
      </w:pPr>
      <w:bookmarkStart w:id="0" w:name="_Toc22664423"/>
      <w:bookmarkStart w:id="1" w:name="_Toc97993274"/>
      <w:bookmarkStart w:id="2" w:name="_Toc160206223"/>
      <w:r>
        <w:t>Scope of Service</w:t>
      </w:r>
      <w:bookmarkEnd w:id="0"/>
      <w:bookmarkEnd w:id="1"/>
      <w:bookmarkEnd w:id="2"/>
      <w:r w:rsidR="00783EF1">
        <w:t>/BUs</w:t>
      </w:r>
    </w:p>
    <w:p w14:paraId="03610561" w14:textId="7BAD7176" w:rsidR="00CA32DD" w:rsidRPr="00CA32DD" w:rsidRDefault="00A50F99" w:rsidP="008C7DD8">
      <w:pPr>
        <w:pStyle w:val="TTSMTDTextStyle"/>
      </w:pPr>
      <w:r w:rsidRPr="00A50F99">
        <w:t>Red Hat Satellite is a system management solution that enables users to deploy, configure, and maintain systems across cloud environments.</w:t>
      </w:r>
    </w:p>
    <w:p w14:paraId="222CF3AB" w14:textId="77777777" w:rsidR="00B27388" w:rsidRDefault="00B27388" w:rsidP="00B27388">
      <w:pPr>
        <w:pStyle w:val="TTHeading2"/>
      </w:pPr>
      <w:bookmarkStart w:id="3" w:name="_Toc97993275"/>
      <w:bookmarkStart w:id="4" w:name="_Toc160206224"/>
      <w:r w:rsidRPr="0099450A">
        <w:t>Prerequisites</w:t>
      </w:r>
      <w:bookmarkEnd w:id="3"/>
      <w:bookmarkEnd w:id="4"/>
    </w:p>
    <w:p w14:paraId="3EF47651" w14:textId="2D35BAE7" w:rsidR="008C7DD8" w:rsidRPr="008C7DD8" w:rsidRDefault="00A50F99" w:rsidP="008C7DD8">
      <w:pPr>
        <w:pStyle w:val="TTSMTDTextStyle"/>
      </w:pPr>
      <w:r w:rsidRPr="00A50F99">
        <w:t>While most Linux systems are registered to Satellite during the bootstrap process, some workloads require post-deployment registration</w:t>
      </w:r>
      <w:r>
        <w:t>.</w:t>
      </w:r>
    </w:p>
    <w:p w14:paraId="4CF82A7F" w14:textId="77777777" w:rsidR="008C7DD8" w:rsidRPr="00CA32DD" w:rsidRDefault="008C7DD8" w:rsidP="008C7DD8">
      <w:pPr>
        <w:pStyle w:val="TTSMTDTextStyle"/>
      </w:pPr>
    </w:p>
    <w:p w14:paraId="07DC1CCC" w14:textId="2EFF2703" w:rsidR="008C7DD8" w:rsidRPr="008C7DD8" w:rsidRDefault="008C7DD8" w:rsidP="008C7DD8">
      <w:pPr>
        <w:pStyle w:val="TTSMTDTextStyle"/>
      </w:pPr>
    </w:p>
    <w:p w14:paraId="1A466EE8" w14:textId="77777777" w:rsidR="00B27388" w:rsidRDefault="00B27388" w:rsidP="00F16ACF">
      <w:pPr>
        <w:pStyle w:val="TTHeading1"/>
        <w:numPr>
          <w:ilvl w:val="0"/>
          <w:numId w:val="22"/>
        </w:numPr>
      </w:pPr>
      <w:bookmarkStart w:id="5" w:name="_Toc97986862"/>
      <w:bookmarkStart w:id="6" w:name="_Toc97993276"/>
      <w:bookmarkStart w:id="7" w:name="_Toc160206225"/>
      <w:r>
        <w:lastRenderedPageBreak/>
        <w:t>Standard Operating Procedure</w:t>
      </w:r>
      <w:bookmarkEnd w:id="5"/>
      <w:bookmarkEnd w:id="6"/>
      <w:bookmarkEnd w:id="7"/>
    </w:p>
    <w:p w14:paraId="0AE3C739" w14:textId="2D84F403" w:rsidR="00CD31CC" w:rsidRPr="00CD31CC" w:rsidRDefault="00CD31CC" w:rsidP="000D3F0D">
      <w:pPr>
        <w:pStyle w:val="Caption"/>
      </w:pPr>
      <w:bookmarkStart w:id="8" w:name="_Toc38063109"/>
      <w:bookmarkStart w:id="9" w:name="_Toc160206227"/>
      <w:r w:rsidRPr="00CD31CC"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C7DD8">
        <w:rPr>
          <w:noProof/>
        </w:rPr>
        <w:t>1</w:t>
      </w:r>
      <w:r>
        <w:rPr>
          <w:noProof/>
        </w:rPr>
        <w:fldChar w:fldCharType="end"/>
      </w:r>
      <w:r w:rsidRPr="00CD31CC">
        <w:t xml:space="preserve">: </w:t>
      </w:r>
      <w:bookmarkEnd w:id="8"/>
      <w:r w:rsidR="00B27388">
        <w:t>Table Description</w:t>
      </w:r>
      <w:bookmarkEnd w:id="9"/>
    </w:p>
    <w:tbl>
      <w:tblPr>
        <w:tblStyle w:val="TableGrid"/>
        <w:tblW w:w="4987" w:type="pct"/>
        <w:tblLook w:val="04A0" w:firstRow="1" w:lastRow="0" w:firstColumn="1" w:lastColumn="0" w:noHBand="0" w:noVBand="1"/>
      </w:tblPr>
      <w:tblGrid>
        <w:gridCol w:w="806"/>
        <w:gridCol w:w="5130"/>
        <w:gridCol w:w="3060"/>
      </w:tblGrid>
      <w:tr w:rsidR="00CD31CC" w:rsidRPr="00680FF0" w14:paraId="29848E21" w14:textId="77777777" w:rsidTr="00CA32DD">
        <w:trPr>
          <w:trHeight w:val="188"/>
        </w:trPr>
        <w:tc>
          <w:tcPr>
            <w:tcW w:w="448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  <w:vAlign w:val="center"/>
            <w:hideMark/>
          </w:tcPr>
          <w:p w14:paraId="5F5E99AA" w14:textId="77777777" w:rsidR="00CD31CC" w:rsidRPr="00680FF0" w:rsidRDefault="00CD31CC" w:rsidP="00B27388">
            <w:pPr>
              <w:pStyle w:val="TTSMTDTableCellRowHeader"/>
            </w:pPr>
            <w:r w:rsidRPr="00680FF0">
              <w:t>Sr. No</w:t>
            </w:r>
          </w:p>
        </w:tc>
        <w:tc>
          <w:tcPr>
            <w:tcW w:w="2851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  <w:vAlign w:val="center"/>
            <w:hideMark/>
          </w:tcPr>
          <w:p w14:paraId="4B3A054B" w14:textId="5ECA8374" w:rsidR="00CD31CC" w:rsidRPr="00680FF0" w:rsidRDefault="00B27388" w:rsidP="00B27388">
            <w:pPr>
              <w:pStyle w:val="TTSMTDTableCellRowHeader"/>
            </w:pPr>
            <w:r>
              <w:t>Server Name</w:t>
            </w:r>
          </w:p>
        </w:tc>
        <w:tc>
          <w:tcPr>
            <w:tcW w:w="1701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  <w:vAlign w:val="center"/>
            <w:hideMark/>
          </w:tcPr>
          <w:p w14:paraId="0BE9F5BA" w14:textId="2868C1AB" w:rsidR="00CD31CC" w:rsidRPr="00680FF0" w:rsidRDefault="00B27388" w:rsidP="00B27388">
            <w:pPr>
              <w:pStyle w:val="TTSMTDTableCellRowHeader"/>
            </w:pPr>
            <w:r>
              <w:t>Server Function</w:t>
            </w:r>
          </w:p>
        </w:tc>
      </w:tr>
      <w:tr w:rsidR="00CD31CC" w:rsidRPr="00090442" w14:paraId="78FF8A6A" w14:textId="77777777" w:rsidTr="00CA32DD">
        <w:trPr>
          <w:trHeight w:val="242"/>
        </w:trPr>
        <w:tc>
          <w:tcPr>
            <w:tcW w:w="448" w:type="pct"/>
            <w:tcBorders>
              <w:top w:val="single" w:sz="4" w:space="0" w:color="FFFFFF" w:themeColor="background1"/>
            </w:tcBorders>
            <w:vAlign w:val="center"/>
          </w:tcPr>
          <w:p w14:paraId="5D4D4C3F" w14:textId="2E834201" w:rsidR="00CD31CC" w:rsidRPr="00090442" w:rsidRDefault="00CA32DD" w:rsidP="00B27388">
            <w:pPr>
              <w:pStyle w:val="TTSMTDTableCell"/>
            </w:pPr>
            <w:r>
              <w:t>0</w:t>
            </w:r>
            <w:r w:rsidR="00433624">
              <w:t>1</w:t>
            </w:r>
          </w:p>
        </w:tc>
        <w:tc>
          <w:tcPr>
            <w:tcW w:w="2851" w:type="pct"/>
            <w:tcBorders>
              <w:top w:val="single" w:sz="4" w:space="0" w:color="FFFFFF" w:themeColor="background1"/>
            </w:tcBorders>
            <w:vAlign w:val="center"/>
          </w:tcPr>
          <w:p w14:paraId="7972F8EE" w14:textId="664DD665" w:rsidR="00CD31CC" w:rsidRPr="00090442" w:rsidRDefault="00CD31CC" w:rsidP="00B27388">
            <w:pPr>
              <w:pStyle w:val="TTSMTDTableCell"/>
            </w:pPr>
          </w:p>
        </w:tc>
        <w:tc>
          <w:tcPr>
            <w:tcW w:w="1701" w:type="pct"/>
            <w:tcBorders>
              <w:top w:val="single" w:sz="4" w:space="0" w:color="FFFFFF" w:themeColor="background1"/>
            </w:tcBorders>
            <w:vAlign w:val="center"/>
          </w:tcPr>
          <w:p w14:paraId="4AC4BFD1" w14:textId="501F92C1" w:rsidR="00CD31CC" w:rsidRPr="00090442" w:rsidRDefault="00CD31CC" w:rsidP="00B27388">
            <w:pPr>
              <w:pStyle w:val="TTSMTDTableCell"/>
            </w:pPr>
          </w:p>
        </w:tc>
      </w:tr>
      <w:tr w:rsidR="00CD31CC" w:rsidRPr="00090442" w14:paraId="557ACD2E" w14:textId="77777777" w:rsidTr="00CA32DD">
        <w:trPr>
          <w:trHeight w:val="170"/>
        </w:trPr>
        <w:tc>
          <w:tcPr>
            <w:tcW w:w="448" w:type="pct"/>
            <w:vAlign w:val="center"/>
          </w:tcPr>
          <w:p w14:paraId="7E6E0E5F" w14:textId="7C87FE65" w:rsidR="00CD31CC" w:rsidRPr="00090442" w:rsidRDefault="00CA32DD" w:rsidP="00B27388">
            <w:pPr>
              <w:pStyle w:val="TTSMTDTableCell"/>
            </w:pPr>
            <w:r>
              <w:t>0</w:t>
            </w:r>
            <w:r w:rsidR="00433624">
              <w:t>2</w:t>
            </w:r>
          </w:p>
        </w:tc>
        <w:tc>
          <w:tcPr>
            <w:tcW w:w="2851" w:type="pct"/>
            <w:vAlign w:val="center"/>
          </w:tcPr>
          <w:p w14:paraId="5F2A5B1B" w14:textId="12278A0D" w:rsidR="00CD31CC" w:rsidRPr="00090442" w:rsidRDefault="00CD31CC" w:rsidP="00B27388">
            <w:pPr>
              <w:pStyle w:val="TTSMTDTableCell"/>
            </w:pPr>
          </w:p>
        </w:tc>
        <w:tc>
          <w:tcPr>
            <w:tcW w:w="1701" w:type="pct"/>
            <w:vAlign w:val="center"/>
          </w:tcPr>
          <w:p w14:paraId="76F5F9BD" w14:textId="5326CA31" w:rsidR="00CD31CC" w:rsidRPr="00090442" w:rsidRDefault="00CD31CC" w:rsidP="00B27388">
            <w:pPr>
              <w:pStyle w:val="TTSMTDTableCell"/>
            </w:pPr>
          </w:p>
        </w:tc>
      </w:tr>
      <w:tr w:rsidR="00CD31CC" w:rsidRPr="00090442" w14:paraId="4F4FC0BA" w14:textId="77777777" w:rsidTr="00CA32DD">
        <w:trPr>
          <w:trHeight w:val="188"/>
        </w:trPr>
        <w:tc>
          <w:tcPr>
            <w:tcW w:w="448" w:type="pct"/>
            <w:vAlign w:val="center"/>
          </w:tcPr>
          <w:p w14:paraId="631E51EC" w14:textId="08376753" w:rsidR="00CD31CC" w:rsidRPr="00090442" w:rsidRDefault="00CA32DD" w:rsidP="00B27388">
            <w:pPr>
              <w:pStyle w:val="TTSMTDTableCell"/>
            </w:pPr>
            <w:r>
              <w:t>0</w:t>
            </w:r>
            <w:r w:rsidR="00433624">
              <w:t>3</w:t>
            </w:r>
          </w:p>
        </w:tc>
        <w:tc>
          <w:tcPr>
            <w:tcW w:w="2851" w:type="pct"/>
            <w:vAlign w:val="center"/>
          </w:tcPr>
          <w:p w14:paraId="1D39C060" w14:textId="070E9AA3" w:rsidR="00CD31CC" w:rsidRPr="00090442" w:rsidRDefault="00CD31CC" w:rsidP="00B27388">
            <w:pPr>
              <w:pStyle w:val="TTSMTDTableCell"/>
            </w:pPr>
          </w:p>
        </w:tc>
        <w:tc>
          <w:tcPr>
            <w:tcW w:w="1701" w:type="pct"/>
            <w:vAlign w:val="center"/>
          </w:tcPr>
          <w:p w14:paraId="4B95DD18" w14:textId="11E7DCCF" w:rsidR="00CD31CC" w:rsidRPr="00090442" w:rsidRDefault="00CD31CC" w:rsidP="00B27388">
            <w:pPr>
              <w:pStyle w:val="TTSMTDTableCell"/>
            </w:pPr>
          </w:p>
        </w:tc>
      </w:tr>
    </w:tbl>
    <w:p w14:paraId="20E9AC5E" w14:textId="77777777" w:rsidR="00B27388" w:rsidRDefault="00B27388" w:rsidP="008C7DD8">
      <w:pPr>
        <w:pStyle w:val="TTSMTDTextStyle"/>
      </w:pPr>
      <w:bookmarkStart w:id="10" w:name="_Toc38063110"/>
    </w:p>
    <w:p w14:paraId="7323A638" w14:textId="4F5CA189" w:rsidR="007929EF" w:rsidRDefault="00381A76" w:rsidP="00B27388">
      <w:pPr>
        <w:pStyle w:val="Caption"/>
      </w:pPr>
      <w:bookmarkStart w:id="11" w:name="_Toc160206229"/>
      <w:bookmarkEnd w:id="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DD8">
        <w:rPr>
          <w:noProof/>
        </w:rPr>
        <w:t>1</w:t>
      </w:r>
      <w:r>
        <w:rPr>
          <w:noProof/>
        </w:rPr>
        <w:fldChar w:fldCharType="end"/>
      </w:r>
      <w:r w:rsidR="00001A00">
        <w:t xml:space="preserve">: </w:t>
      </w:r>
      <w:r w:rsidR="00B27388">
        <w:t>Screenshot Description</w:t>
      </w:r>
      <w:bookmarkEnd w:id="11"/>
    </w:p>
    <w:p w14:paraId="61E109B6" w14:textId="5C02A272" w:rsidR="00CA32DD" w:rsidRPr="00D41EF9" w:rsidRDefault="00B27388" w:rsidP="008C7DD8">
      <w:pPr>
        <w:pStyle w:val="TTSMTDTextStyle"/>
        <w:rPr>
          <w:color w:val="00B0F0"/>
        </w:rPr>
      </w:pPr>
      <w:r w:rsidRPr="008C7DD8">
        <w:rPr>
          <w:color w:val="00B0F0"/>
        </w:rPr>
        <w:t xml:space="preserve"> </w:t>
      </w:r>
      <w:r w:rsidR="001951F3" w:rsidRPr="001951F3">
        <w:rPr>
          <w:color w:val="00B0F0"/>
        </w:rPr>
        <w:t xml:space="preserve"> </w:t>
      </w:r>
      <w:r w:rsidR="001951F3" w:rsidRPr="001951F3">
        <w:rPr>
          <w:color w:val="00B0F0"/>
        </w:rPr>
        <w:drawing>
          <wp:inline distT="0" distB="0" distL="0" distR="0" wp14:anchorId="1E6D5656" wp14:editId="2FA57296">
            <wp:extent cx="5733415" cy="1369695"/>
            <wp:effectExtent l="0" t="0" r="635" b="1905"/>
            <wp:docPr id="33970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08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B078" w14:textId="2B03F83E" w:rsidR="00CA32DD" w:rsidRDefault="00CA32DD" w:rsidP="00067665">
      <w:pPr>
        <w:pStyle w:val="TTBulletList1"/>
        <w:numPr>
          <w:ilvl w:val="0"/>
          <w:numId w:val="0"/>
        </w:numPr>
        <w:ind w:left="360"/>
      </w:pPr>
    </w:p>
    <w:p w14:paraId="1D9E30CE" w14:textId="011F7155" w:rsidR="00CA32DD" w:rsidRPr="00AA41A3" w:rsidRDefault="00AA41A3" w:rsidP="008C7DD8">
      <w:pPr>
        <w:pStyle w:val="TTSMTDTextStyle"/>
        <w:rPr>
          <w:sz w:val="24"/>
          <w:szCs w:val="24"/>
        </w:rPr>
      </w:pPr>
      <w:r w:rsidRPr="00AA41A3">
        <w:rPr>
          <w:b/>
          <w:bCs/>
          <w:sz w:val="24"/>
          <w:szCs w:val="24"/>
        </w:rPr>
        <w:t>Satellite Registration</w:t>
      </w:r>
      <w:r w:rsidRPr="00AA41A3">
        <w:rPr>
          <w:b/>
          <w:bCs/>
          <w:sz w:val="24"/>
          <w:szCs w:val="24"/>
        </w:rPr>
        <w:t>:</w:t>
      </w:r>
    </w:p>
    <w:p w14:paraId="524AE737" w14:textId="4116DA8A" w:rsidR="00CA32DD" w:rsidRPr="00067665" w:rsidRDefault="00AA41A3" w:rsidP="00AA41A3">
      <w:pPr>
        <w:pStyle w:val="TTNumberList1"/>
        <w:rPr>
          <w:rFonts w:cs="Calibri"/>
          <w:sz w:val="22"/>
          <w:szCs w:val="22"/>
          <w:lang w:val="en-IN"/>
        </w:rPr>
      </w:pPr>
      <w:r>
        <w:t xml:space="preserve"> </w:t>
      </w:r>
      <w:proofErr w:type="spellStart"/>
      <w:r w:rsidRPr="00067665">
        <w:rPr>
          <w:rFonts w:cs="Calibri"/>
          <w:sz w:val="22"/>
          <w:szCs w:val="22"/>
          <w:lang w:val="en-IN"/>
        </w:rPr>
        <w:t>sudo</w:t>
      </w:r>
      <w:proofErr w:type="spellEnd"/>
      <w:r w:rsidRPr="00067665">
        <w:rPr>
          <w:rFonts w:cs="Calibri"/>
          <w:sz w:val="22"/>
          <w:szCs w:val="22"/>
          <w:lang w:val="en-IN"/>
        </w:rPr>
        <w:t xml:space="preserve"> bash -c "$(curl -</w:t>
      </w:r>
      <w:proofErr w:type="spellStart"/>
      <w:r w:rsidRPr="00067665">
        <w:rPr>
          <w:rFonts w:cs="Calibri"/>
          <w:sz w:val="22"/>
          <w:szCs w:val="22"/>
          <w:lang w:val="en-IN"/>
        </w:rPr>
        <w:t>fsSL</w:t>
      </w:r>
      <w:proofErr w:type="spellEnd"/>
      <w:r w:rsidRPr="00067665">
        <w:rPr>
          <w:rFonts w:cs="Calibri"/>
          <w:sz w:val="22"/>
          <w:szCs w:val="22"/>
          <w:lang w:val="en-IN"/>
        </w:rPr>
        <w:t xml:space="preserve"> https://binary.entrust.com:8443/artifactory/infra-tools/devReg.sh)"</w:t>
      </w:r>
    </w:p>
    <w:p w14:paraId="202D9185" w14:textId="24CAAB4A" w:rsidR="00AA41A3" w:rsidRDefault="00AA41A3" w:rsidP="00AA41A3">
      <w:pPr>
        <w:pStyle w:val="ListNumber"/>
        <w:numPr>
          <w:ilvl w:val="0"/>
          <w:numId w:val="0"/>
        </w:numPr>
        <w:rPr>
          <w:rStyle w:val="Strong"/>
          <w:rFonts w:ascii="Calibri" w:hAnsi="Calibri" w:cs="Calibri"/>
          <w:color w:val="323130"/>
          <w:sz w:val="24"/>
          <w:szCs w:val="24"/>
        </w:rPr>
      </w:pPr>
      <w:r w:rsidRPr="00AA41A3">
        <w:rPr>
          <w:rStyle w:val="Strong"/>
          <w:rFonts w:ascii="Calibri" w:hAnsi="Calibri" w:cs="Calibri"/>
          <w:color w:val="323130"/>
          <w:sz w:val="24"/>
          <w:szCs w:val="24"/>
        </w:rPr>
        <w:t>Satellite Extended Update Support (EUS)</w:t>
      </w:r>
      <w:r>
        <w:rPr>
          <w:rStyle w:val="Strong"/>
          <w:rFonts w:ascii="Calibri" w:hAnsi="Calibri" w:cs="Calibri"/>
          <w:color w:val="323130"/>
          <w:sz w:val="24"/>
          <w:szCs w:val="24"/>
        </w:rPr>
        <w:t>:</w:t>
      </w:r>
    </w:p>
    <w:p w14:paraId="142B53D0" w14:textId="77777777" w:rsidR="00AA41A3" w:rsidRPr="00AA41A3" w:rsidRDefault="00AA41A3" w:rsidP="00AA41A3">
      <w:pPr>
        <w:pStyle w:val="ListNumber"/>
        <w:numPr>
          <w:ilvl w:val="0"/>
          <w:numId w:val="0"/>
        </w:numPr>
        <w:rPr>
          <w:rFonts w:ascii="Calibri" w:hAnsi="Calibri" w:cs="Calibri"/>
          <w:sz w:val="24"/>
          <w:szCs w:val="24"/>
        </w:rPr>
      </w:pPr>
    </w:p>
    <w:p w14:paraId="45E7C185" w14:textId="77777777" w:rsidR="00AA41A3" w:rsidRPr="00067665" w:rsidRDefault="00AA41A3" w:rsidP="00067665">
      <w:pPr>
        <w:pStyle w:val="ListNumber"/>
        <w:rPr>
          <w:rFonts w:ascii="Calibri" w:hAnsi="Calibri" w:cs="Calibri"/>
          <w:sz w:val="22"/>
          <w:szCs w:val="22"/>
          <w:lang w:val="en-IN" w:eastAsia="en-IN"/>
        </w:rPr>
      </w:pPr>
      <w:r w:rsidRPr="00067665">
        <w:rPr>
          <w:rFonts w:ascii="Calibri" w:hAnsi="Calibri" w:cs="Calibri"/>
          <w:sz w:val="22"/>
          <w:szCs w:val="22"/>
          <w:lang w:val="en-IN" w:eastAsia="en-IN"/>
        </w:rPr>
        <w:t>subscription-manage repos --disable=*</w:t>
      </w:r>
      <w:proofErr w:type="spellStart"/>
      <w:r w:rsidRPr="00067665">
        <w:rPr>
          <w:rFonts w:ascii="Calibri" w:hAnsi="Calibri" w:cs="Calibri"/>
          <w:sz w:val="22"/>
          <w:szCs w:val="22"/>
          <w:lang w:val="en-IN" w:eastAsia="en-IN"/>
        </w:rPr>
        <w:t>eus</w:t>
      </w:r>
      <w:proofErr w:type="spellEnd"/>
      <w:r w:rsidRPr="00067665">
        <w:rPr>
          <w:rFonts w:ascii="Calibri" w:hAnsi="Calibri" w:cs="Calibri"/>
          <w:sz w:val="22"/>
          <w:szCs w:val="22"/>
          <w:lang w:val="en-IN" w:eastAsia="en-IN"/>
        </w:rPr>
        <w:t>*</w:t>
      </w:r>
    </w:p>
    <w:p w14:paraId="653BE4AE" w14:textId="4ABF44A9" w:rsidR="00AA41A3" w:rsidRPr="00AA41A3" w:rsidRDefault="00AA41A3" w:rsidP="00067665">
      <w:pPr>
        <w:pStyle w:val="ListNumber"/>
        <w:numPr>
          <w:ilvl w:val="0"/>
          <w:numId w:val="0"/>
        </w:numPr>
        <w:ind w:left="360"/>
        <w:rPr>
          <w:rFonts w:ascii="Calibri" w:hAnsi="Calibri" w:cs="Calibri"/>
          <w:lang w:val="en-IN" w:eastAsia="en-IN"/>
        </w:rPr>
      </w:pPr>
      <w:r w:rsidRPr="00067665">
        <w:rPr>
          <w:rFonts w:ascii="Calibri" w:hAnsi="Calibri" w:cs="Calibri"/>
          <w:b/>
          <w:bCs/>
          <w:sz w:val="22"/>
          <w:szCs w:val="22"/>
          <w:lang w:eastAsia="en-IN"/>
        </w:rPr>
        <w:t>Note:</w:t>
      </w:r>
      <w:r w:rsidRPr="00067665">
        <w:rPr>
          <w:rFonts w:ascii="Calibri" w:hAnsi="Calibri" w:cs="Calibri"/>
          <w:sz w:val="22"/>
          <w:szCs w:val="22"/>
          <w:lang w:eastAsia="en-IN"/>
        </w:rPr>
        <w:t> EUS repos are used on minor versions. All the latest updates are through non-EUS, App</w:t>
      </w:r>
      <w:r w:rsidR="001951F3" w:rsidRPr="00067665">
        <w:rPr>
          <w:rFonts w:ascii="Calibri" w:hAnsi="Calibri" w:cs="Calibri"/>
          <w:sz w:val="22"/>
          <w:szCs w:val="22"/>
          <w:lang w:eastAsia="en-IN"/>
        </w:rPr>
        <w:t xml:space="preserve"> </w:t>
      </w:r>
      <w:r w:rsidRPr="00067665">
        <w:rPr>
          <w:rFonts w:ascii="Calibri" w:hAnsi="Calibri" w:cs="Calibri"/>
          <w:sz w:val="22"/>
          <w:szCs w:val="22"/>
          <w:lang w:eastAsia="en-IN"/>
        </w:rPr>
        <w:t>Stream, and Base</w:t>
      </w:r>
      <w:r w:rsidR="001951F3" w:rsidRPr="00067665">
        <w:rPr>
          <w:rFonts w:ascii="Calibri" w:hAnsi="Calibri" w:cs="Calibri"/>
          <w:sz w:val="22"/>
          <w:szCs w:val="22"/>
          <w:lang w:eastAsia="en-IN"/>
        </w:rPr>
        <w:t xml:space="preserve"> </w:t>
      </w:r>
      <w:r w:rsidRPr="00067665">
        <w:rPr>
          <w:rFonts w:ascii="Calibri" w:hAnsi="Calibri" w:cs="Calibri"/>
          <w:sz w:val="22"/>
          <w:szCs w:val="22"/>
          <w:lang w:eastAsia="en-IN"/>
        </w:rPr>
        <w:t>OS repos.</w:t>
      </w:r>
      <w:r w:rsidRPr="00AA41A3">
        <w:rPr>
          <w:rFonts w:ascii="Calibri" w:hAnsi="Calibri" w:cs="Calibri"/>
          <w:lang w:eastAsia="en-IN"/>
        </w:rPr>
        <w:br/>
      </w:r>
    </w:p>
    <w:p w14:paraId="0CBD88AD" w14:textId="45C0DA87" w:rsidR="00AA41A3" w:rsidRPr="00AA41A3" w:rsidRDefault="00AA41A3" w:rsidP="00AA41A3">
      <w:pPr>
        <w:pStyle w:val="ListNumber"/>
        <w:numPr>
          <w:ilvl w:val="0"/>
          <w:numId w:val="0"/>
        </w:numPr>
        <w:rPr>
          <w:rFonts w:ascii="Calibri" w:hAnsi="Calibri" w:cs="Calibri"/>
          <w:lang w:val="en-IN" w:eastAsia="en-IN"/>
        </w:rPr>
      </w:pPr>
      <w:r>
        <w:rPr>
          <w:rFonts w:ascii="Calibri" w:hAnsi="Calibri" w:cs="Calibri"/>
          <w:b/>
          <w:bCs/>
          <w:lang w:eastAsia="en-IN"/>
        </w:rPr>
        <w:t xml:space="preserve"> </w:t>
      </w:r>
      <w:r w:rsidRPr="00AA41A3">
        <w:rPr>
          <w:rFonts w:ascii="Calibri" w:hAnsi="Calibri" w:cs="Calibri"/>
          <w:b/>
          <w:bCs/>
          <w:sz w:val="24"/>
          <w:szCs w:val="24"/>
          <w:lang w:eastAsia="en-IN"/>
        </w:rPr>
        <w:t>To set minor version and enable EUS, use the following commands:</w:t>
      </w:r>
    </w:p>
    <w:p w14:paraId="66DD2F98" w14:textId="77777777" w:rsidR="00AA41A3" w:rsidRPr="00AA41A3" w:rsidRDefault="00AA41A3" w:rsidP="00AA41A3">
      <w:pPr>
        <w:pStyle w:val="ListNumber"/>
        <w:numPr>
          <w:ilvl w:val="0"/>
          <w:numId w:val="0"/>
        </w:numPr>
        <w:ind w:left="360"/>
        <w:rPr>
          <w:rFonts w:ascii="Calibri" w:hAnsi="Calibri" w:cs="Calibri"/>
          <w:lang w:val="en-IN" w:eastAsia="en-IN"/>
        </w:rPr>
      </w:pPr>
    </w:p>
    <w:p w14:paraId="41B3F2BC" w14:textId="77777777" w:rsidR="00AA41A3" w:rsidRPr="001951F3" w:rsidRDefault="00AA41A3" w:rsidP="00AA41A3">
      <w:pPr>
        <w:pStyle w:val="ListParagraph"/>
        <w:numPr>
          <w:ilvl w:val="0"/>
          <w:numId w:val="24"/>
        </w:numPr>
        <w:shd w:val="clear" w:color="auto" w:fill="FAF9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cstheme="minorHAnsi"/>
          <w:color w:val="323130"/>
          <w:sz w:val="24"/>
          <w:szCs w:val="24"/>
          <w:lang w:val="en-IN" w:eastAsia="en-IN"/>
        </w:rPr>
      </w:pPr>
      <w:r w:rsidRPr="001951F3">
        <w:rPr>
          <w:rFonts w:cstheme="minorHAnsi"/>
          <w:color w:val="323130"/>
          <w:sz w:val="24"/>
          <w:szCs w:val="24"/>
          <w:lang w:val="en-IN" w:eastAsia="en-IN"/>
        </w:rPr>
        <w:t>subscription-manager release --list</w:t>
      </w:r>
    </w:p>
    <w:p w14:paraId="2F73F2FC" w14:textId="77777777" w:rsidR="00AA41A3" w:rsidRPr="001951F3" w:rsidRDefault="00AA41A3" w:rsidP="00AA41A3">
      <w:pPr>
        <w:pStyle w:val="ListParagraph"/>
        <w:numPr>
          <w:ilvl w:val="0"/>
          <w:numId w:val="24"/>
        </w:numPr>
        <w:shd w:val="clear" w:color="auto" w:fill="FAF9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cstheme="minorHAnsi"/>
          <w:color w:val="323130"/>
          <w:sz w:val="24"/>
          <w:szCs w:val="24"/>
          <w:lang w:val="en-IN" w:eastAsia="en-IN"/>
        </w:rPr>
      </w:pPr>
      <w:r w:rsidRPr="001951F3">
        <w:rPr>
          <w:rFonts w:cstheme="minorHAnsi"/>
          <w:color w:val="323130"/>
          <w:sz w:val="24"/>
          <w:szCs w:val="24"/>
          <w:lang w:val="en-IN" w:eastAsia="en-IN"/>
        </w:rPr>
        <w:t>subscription-manager release --set=8.9(e.g.)</w:t>
      </w:r>
    </w:p>
    <w:p w14:paraId="0E3D7B7A" w14:textId="77777777" w:rsidR="00AA41A3" w:rsidRPr="001951F3" w:rsidRDefault="00AA41A3" w:rsidP="00AA41A3">
      <w:pPr>
        <w:pStyle w:val="ListParagraph"/>
        <w:numPr>
          <w:ilvl w:val="0"/>
          <w:numId w:val="24"/>
        </w:numPr>
        <w:shd w:val="clear" w:color="auto" w:fill="FAF9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cstheme="minorHAnsi"/>
          <w:color w:val="323130"/>
          <w:sz w:val="24"/>
          <w:szCs w:val="24"/>
          <w:lang w:val="en-IN" w:eastAsia="en-IN"/>
        </w:rPr>
      </w:pPr>
      <w:r w:rsidRPr="001951F3">
        <w:rPr>
          <w:rFonts w:cstheme="minorHAnsi"/>
          <w:color w:val="323130"/>
          <w:sz w:val="24"/>
          <w:szCs w:val="24"/>
          <w:lang w:val="en-IN" w:eastAsia="en-IN"/>
        </w:rPr>
        <w:t>subscription-manager release --show</w:t>
      </w:r>
    </w:p>
    <w:p w14:paraId="14DAA424" w14:textId="4D1E48F4" w:rsidR="00A50F99" w:rsidRPr="00067665" w:rsidRDefault="00AA41A3" w:rsidP="00067665">
      <w:pPr>
        <w:pStyle w:val="ListParagraph"/>
        <w:numPr>
          <w:ilvl w:val="0"/>
          <w:numId w:val="24"/>
        </w:numPr>
        <w:shd w:val="clear" w:color="auto" w:fill="FAF9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cstheme="minorHAnsi"/>
          <w:color w:val="323130"/>
          <w:sz w:val="24"/>
          <w:szCs w:val="24"/>
          <w:lang w:val="en-IN" w:eastAsia="en-IN"/>
        </w:rPr>
      </w:pPr>
      <w:r w:rsidRPr="001951F3">
        <w:rPr>
          <w:rFonts w:cstheme="minorHAnsi"/>
          <w:color w:val="323130"/>
          <w:sz w:val="24"/>
          <w:szCs w:val="24"/>
          <w:lang w:val="en-IN" w:eastAsia="en-IN"/>
        </w:rPr>
        <w:t>subscription-manage repos --enable=*</w:t>
      </w:r>
      <w:proofErr w:type="spellStart"/>
      <w:r w:rsidRPr="001951F3">
        <w:rPr>
          <w:rFonts w:cstheme="minorHAnsi"/>
          <w:color w:val="323130"/>
          <w:sz w:val="24"/>
          <w:szCs w:val="24"/>
          <w:lang w:val="en-IN" w:eastAsia="en-IN"/>
        </w:rPr>
        <w:t>eus</w:t>
      </w:r>
      <w:proofErr w:type="spellEnd"/>
      <w:r w:rsidRPr="001951F3">
        <w:rPr>
          <w:rFonts w:cstheme="minorHAnsi"/>
          <w:color w:val="323130"/>
          <w:sz w:val="24"/>
          <w:szCs w:val="24"/>
          <w:lang w:val="en-IN" w:eastAsia="en-IN"/>
        </w:rPr>
        <w:t xml:space="preserve">* (or specific </w:t>
      </w:r>
      <w:proofErr w:type="spellStart"/>
      <w:r w:rsidRPr="001951F3">
        <w:rPr>
          <w:rFonts w:cstheme="minorHAnsi"/>
          <w:color w:val="323130"/>
          <w:sz w:val="24"/>
          <w:szCs w:val="24"/>
          <w:lang w:val="en-IN" w:eastAsia="en-IN"/>
        </w:rPr>
        <w:t>eus</w:t>
      </w:r>
      <w:proofErr w:type="spellEnd"/>
      <w:r w:rsidRPr="001951F3">
        <w:rPr>
          <w:rFonts w:cstheme="minorHAnsi"/>
          <w:color w:val="323130"/>
          <w:sz w:val="24"/>
          <w:szCs w:val="24"/>
          <w:lang w:val="en-IN" w:eastAsia="en-IN"/>
        </w:rPr>
        <w:t xml:space="preserve"> repos)</w:t>
      </w:r>
    </w:p>
    <w:p w14:paraId="495C5A3A" w14:textId="77777777" w:rsidR="00A50F99" w:rsidRDefault="00A50F99" w:rsidP="00A50F99">
      <w:pPr>
        <w:pStyle w:val="TTNumberList1"/>
        <w:numPr>
          <w:ilvl w:val="0"/>
          <w:numId w:val="0"/>
        </w:numPr>
        <w:ind w:left="360" w:hanging="360"/>
      </w:pPr>
    </w:p>
    <w:p w14:paraId="0F4AE71E" w14:textId="64B44300" w:rsidR="00A50F99" w:rsidRPr="00A50F99" w:rsidRDefault="00A50F99" w:rsidP="00A50F99">
      <w:pPr>
        <w:pStyle w:val="TTNumberList1"/>
        <w:numPr>
          <w:ilvl w:val="0"/>
          <w:numId w:val="0"/>
        </w:numPr>
        <w:ind w:left="360" w:hanging="360"/>
        <w:rPr>
          <w:b/>
          <w:bCs/>
          <w:sz w:val="28"/>
          <w:szCs w:val="28"/>
          <w:lang w:val="en-IN"/>
        </w:rPr>
      </w:pPr>
      <w:r w:rsidRPr="00A50F99">
        <w:rPr>
          <w:b/>
          <w:bCs/>
          <w:sz w:val="28"/>
          <w:szCs w:val="28"/>
          <w:lang w:val="en-IN"/>
        </w:rPr>
        <w:t>Bootstrap (Linux)</w:t>
      </w:r>
      <w:r>
        <w:rPr>
          <w:b/>
          <w:bCs/>
          <w:sz w:val="28"/>
          <w:szCs w:val="28"/>
          <w:lang w:val="en-IN"/>
        </w:rPr>
        <w:t>:</w:t>
      </w:r>
    </w:p>
    <w:p w14:paraId="1207DA35" w14:textId="45E8036F" w:rsidR="00CA32DD" w:rsidRDefault="00A50F99" w:rsidP="00537AC8">
      <w:pPr>
        <w:pStyle w:val="TTSMTDTextStyle"/>
        <w:jc w:val="left"/>
        <w:rPr>
          <w:sz w:val="20"/>
        </w:rPr>
      </w:pPr>
      <w:r w:rsidRPr="00537AC8">
        <w:rPr>
          <w:rFonts w:cs="Calibri"/>
          <w:szCs w:val="22"/>
        </w:rPr>
        <w:t>When an Entrust IT (EIT) supported Linux </w:t>
      </w:r>
      <w:hyperlink r:id="rId14" w:tooltip="https://entrustdatacardcorp.sharepoint.com/sites/ECC/SitePages/ECC-Templates.aspx" w:history="1">
        <w:r w:rsidRPr="00537AC8">
          <w:rPr>
            <w:rStyle w:val="Hyperlink"/>
            <w:rFonts w:cs="Calibri"/>
            <w:szCs w:val="22"/>
          </w:rPr>
          <w:t>tem</w:t>
        </w:r>
        <w:r w:rsidRPr="00537AC8">
          <w:rPr>
            <w:rStyle w:val="Hyperlink"/>
            <w:rFonts w:cs="Calibri"/>
            <w:szCs w:val="22"/>
          </w:rPr>
          <w:t>p</w:t>
        </w:r>
        <w:r w:rsidRPr="00537AC8">
          <w:rPr>
            <w:rStyle w:val="Hyperlink"/>
            <w:rFonts w:cs="Calibri"/>
            <w:szCs w:val="22"/>
          </w:rPr>
          <w:t>late</w:t>
        </w:r>
      </w:hyperlink>
      <w:r w:rsidRPr="00537AC8">
        <w:rPr>
          <w:rFonts w:cs="Calibri"/>
          <w:szCs w:val="22"/>
        </w:rPr>
        <w:t> is deployed, the Linux bootstrap (script) is triggered by a </w:t>
      </w:r>
      <w:proofErr w:type="spellStart"/>
      <w:r w:rsidR="00537AC8" w:rsidRPr="00537AC8">
        <w:rPr>
          <w:rFonts w:cs="Calibri"/>
          <w:i/>
          <w:iCs/>
          <w:szCs w:val="22"/>
        </w:rPr>
        <w:t>system</w:t>
      </w:r>
      <w:r w:rsidR="00537AC8" w:rsidRPr="00537AC8">
        <w:rPr>
          <w:rFonts w:cs="Calibri"/>
          <w:szCs w:val="22"/>
        </w:rPr>
        <w:t>d</w:t>
      </w:r>
      <w:proofErr w:type="spellEnd"/>
      <w:r w:rsidR="00537AC8" w:rsidRPr="00537AC8">
        <w:rPr>
          <w:rFonts w:cs="Calibri"/>
          <w:szCs w:val="22"/>
        </w:rPr>
        <w:t xml:space="preserve"> </w:t>
      </w:r>
      <w:r w:rsidRPr="00537AC8">
        <w:rPr>
          <w:rFonts w:cs="Calibri"/>
          <w:szCs w:val="22"/>
        </w:rPr>
        <w:t>service when the VM is initially powered on</w:t>
      </w:r>
      <w:r w:rsidRPr="00A50F99">
        <w:rPr>
          <w:sz w:val="20"/>
        </w:rPr>
        <w:t>.</w:t>
      </w:r>
    </w:p>
    <w:p w14:paraId="755BF8B2" w14:textId="77777777" w:rsidR="00537AC8" w:rsidRDefault="00537AC8" w:rsidP="008C7DD8">
      <w:pPr>
        <w:pStyle w:val="TTSMTDTextStyle"/>
        <w:rPr>
          <w:sz w:val="20"/>
        </w:rPr>
      </w:pPr>
    </w:p>
    <w:p w14:paraId="6CF7C6A4" w14:textId="77777777" w:rsidR="00537AC8" w:rsidRDefault="00537AC8" w:rsidP="008C7DD8">
      <w:pPr>
        <w:pStyle w:val="TTSMTDTextStyle"/>
        <w:rPr>
          <w:sz w:val="20"/>
        </w:rPr>
      </w:pPr>
    </w:p>
    <w:p w14:paraId="72AF4A65" w14:textId="275E5A08" w:rsidR="00537AC8" w:rsidRDefault="00537AC8" w:rsidP="008C7DD8">
      <w:pPr>
        <w:pStyle w:val="TTSMTDTextStyle"/>
        <w:rPr>
          <w:sz w:val="20"/>
        </w:rPr>
      </w:pPr>
      <w:r w:rsidRPr="00537AC8">
        <w:rPr>
          <w:sz w:val="20"/>
        </w:rPr>
        <w:lastRenderedPageBreak/>
        <w:drawing>
          <wp:inline distT="0" distB="0" distL="0" distR="0" wp14:anchorId="69B0A079" wp14:editId="658139B3">
            <wp:extent cx="5733415" cy="2377440"/>
            <wp:effectExtent l="0" t="0" r="635" b="3810"/>
            <wp:docPr id="98978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82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310C" w14:textId="77777777" w:rsidR="00537AC8" w:rsidRDefault="00537AC8" w:rsidP="008C7DD8">
      <w:pPr>
        <w:pStyle w:val="TTSMTDTextStyle"/>
        <w:rPr>
          <w:sz w:val="20"/>
        </w:rPr>
      </w:pPr>
    </w:p>
    <w:p w14:paraId="2267F376" w14:textId="77777777" w:rsidR="00537AC8" w:rsidRPr="00537AC8" w:rsidRDefault="00537AC8" w:rsidP="00537AC8">
      <w:pPr>
        <w:pStyle w:val="TTSMTDTextStyle"/>
        <w:rPr>
          <w:lang w:val="en-IN"/>
        </w:rPr>
      </w:pPr>
      <w:r w:rsidRPr="00537AC8">
        <w:rPr>
          <w:lang w:val="en-IN"/>
        </w:rPr>
        <w:t>The Linux bootstrap process includes the following steps:</w:t>
      </w:r>
    </w:p>
    <w:p w14:paraId="08F3BC87" w14:textId="77777777" w:rsidR="00537AC8" w:rsidRPr="00537AC8" w:rsidRDefault="00537AC8" w:rsidP="00537AC8">
      <w:pPr>
        <w:pStyle w:val="TTSMTDTextStyle"/>
        <w:rPr>
          <w:lang w:val="en-IN"/>
        </w:rPr>
      </w:pPr>
    </w:p>
    <w:p w14:paraId="09944589" w14:textId="77777777" w:rsidR="00537AC8" w:rsidRPr="00537AC8" w:rsidRDefault="00537AC8" w:rsidP="00537AC8">
      <w:pPr>
        <w:pStyle w:val="TTSMTDTextStyle"/>
        <w:rPr>
          <w:lang w:val="en-IN"/>
        </w:rPr>
      </w:pPr>
      <w:r w:rsidRPr="00537AC8">
        <w:rPr>
          <w:b/>
          <w:bCs/>
          <w:lang w:val="en-IN"/>
        </w:rPr>
        <w:t>Step 1</w:t>
      </w:r>
      <w:r w:rsidRPr="00537AC8">
        <w:rPr>
          <w:lang w:val="en-IN"/>
        </w:rPr>
        <w:t>: Reset network configuration</w:t>
      </w:r>
    </w:p>
    <w:p w14:paraId="183C5EFB" w14:textId="77777777" w:rsidR="00537AC8" w:rsidRPr="00537AC8" w:rsidRDefault="00537AC8" w:rsidP="00537AC8">
      <w:pPr>
        <w:pStyle w:val="TTSMTDTextStyle"/>
        <w:rPr>
          <w:lang w:val="en-IN"/>
        </w:rPr>
      </w:pPr>
      <w:r w:rsidRPr="00537AC8">
        <w:rPr>
          <w:b/>
          <w:bCs/>
          <w:lang w:val="en-IN"/>
        </w:rPr>
        <w:t>Step 2</w:t>
      </w:r>
      <w:r w:rsidRPr="00537AC8">
        <w:rPr>
          <w:lang w:val="en-IN"/>
        </w:rPr>
        <w:t>: Register system to (on-prem) Satellite</w:t>
      </w:r>
    </w:p>
    <w:p w14:paraId="5F147E3A" w14:textId="77777777" w:rsidR="00537AC8" w:rsidRPr="00537AC8" w:rsidRDefault="00537AC8" w:rsidP="00537AC8">
      <w:pPr>
        <w:pStyle w:val="TTSMTDTextStyle"/>
        <w:rPr>
          <w:lang w:val="en-IN"/>
        </w:rPr>
      </w:pPr>
      <w:r w:rsidRPr="00537AC8">
        <w:rPr>
          <w:b/>
          <w:bCs/>
          <w:lang w:val="en-IN"/>
        </w:rPr>
        <w:t>Step 3</w:t>
      </w:r>
      <w:r w:rsidRPr="00537AC8">
        <w:rPr>
          <w:lang w:val="en-IN"/>
        </w:rPr>
        <w:t>: Attach release-based subscriptions</w:t>
      </w:r>
    </w:p>
    <w:p w14:paraId="303B5601" w14:textId="77777777" w:rsidR="00537AC8" w:rsidRPr="00537AC8" w:rsidRDefault="00537AC8" w:rsidP="00537AC8">
      <w:pPr>
        <w:pStyle w:val="TTSMTDTextStyle"/>
        <w:rPr>
          <w:lang w:val="en-IN"/>
        </w:rPr>
      </w:pPr>
      <w:r w:rsidRPr="00537AC8">
        <w:rPr>
          <w:b/>
          <w:bCs/>
          <w:lang w:val="en-IN"/>
        </w:rPr>
        <w:t>Step 4</w:t>
      </w:r>
      <w:r w:rsidRPr="00537AC8">
        <w:rPr>
          <w:lang w:val="en-IN"/>
        </w:rPr>
        <w:t>: Install IPA client (identity and authentication)</w:t>
      </w:r>
    </w:p>
    <w:p w14:paraId="6F5F4385" w14:textId="39D215BF" w:rsidR="00537AC8" w:rsidRPr="00537AC8" w:rsidRDefault="00537AC8" w:rsidP="00537AC8">
      <w:pPr>
        <w:pStyle w:val="TTSMTDTextStyle"/>
        <w:rPr>
          <w:lang w:val="en-IN"/>
        </w:rPr>
      </w:pPr>
      <w:r w:rsidRPr="00537AC8">
        <w:rPr>
          <w:b/>
          <w:bCs/>
          <w:lang w:val="en-IN"/>
        </w:rPr>
        <w:t>Step 5</w:t>
      </w:r>
      <w:r w:rsidRPr="00537AC8">
        <w:rPr>
          <w:lang w:val="en-IN"/>
        </w:rPr>
        <w:t xml:space="preserve">: </w:t>
      </w:r>
      <w:r w:rsidRPr="00537AC8">
        <w:rPr>
          <w:lang w:val="en-IN"/>
        </w:rPr>
        <w:t>Enrol</w:t>
      </w:r>
      <w:r w:rsidRPr="00537AC8">
        <w:rPr>
          <w:lang w:val="en-IN"/>
        </w:rPr>
        <w:t xml:space="preserve"> in </w:t>
      </w:r>
      <w:proofErr w:type="spellStart"/>
      <w:r w:rsidRPr="00537AC8">
        <w:rPr>
          <w:lang w:val="en-IN"/>
        </w:rPr>
        <w:t>IdM</w:t>
      </w:r>
      <w:proofErr w:type="spellEnd"/>
      <w:r w:rsidRPr="00537AC8">
        <w:rPr>
          <w:lang w:val="en-IN"/>
        </w:rPr>
        <w:t xml:space="preserve"> realm (idm.dev.entrust.com)</w:t>
      </w:r>
    </w:p>
    <w:p w14:paraId="34AE3962" w14:textId="77777777" w:rsidR="00537AC8" w:rsidRPr="00537AC8" w:rsidRDefault="00537AC8" w:rsidP="00537AC8">
      <w:pPr>
        <w:pStyle w:val="TTSMTDTextStyle"/>
        <w:rPr>
          <w:lang w:val="en-IN"/>
        </w:rPr>
      </w:pPr>
      <w:r w:rsidRPr="00537AC8">
        <w:rPr>
          <w:b/>
          <w:bCs/>
          <w:lang w:val="en-IN"/>
        </w:rPr>
        <w:t>Step 6</w:t>
      </w:r>
      <w:r w:rsidRPr="00537AC8">
        <w:rPr>
          <w:lang w:val="en-IN"/>
        </w:rPr>
        <w:t>: Add patch management (ssh) key</w:t>
      </w:r>
    </w:p>
    <w:p w14:paraId="1ADC2604" w14:textId="0A4C5956" w:rsidR="00537AC8" w:rsidRPr="00537AC8" w:rsidRDefault="00537AC8" w:rsidP="00537AC8">
      <w:pPr>
        <w:pStyle w:val="TTSMTDTextStyle"/>
        <w:rPr>
          <w:lang w:val="en-IN"/>
        </w:rPr>
      </w:pPr>
      <w:r w:rsidRPr="00537AC8">
        <w:rPr>
          <w:b/>
          <w:bCs/>
          <w:lang w:val="en-IN"/>
        </w:rPr>
        <w:t>Step 7</w:t>
      </w:r>
      <w:r w:rsidRPr="00537AC8">
        <w:rPr>
          <w:lang w:val="en-IN"/>
        </w:rPr>
        <w:t xml:space="preserve">: Install </w:t>
      </w:r>
      <w:r w:rsidRPr="00537AC8">
        <w:rPr>
          <w:lang w:val="en-IN"/>
        </w:rPr>
        <w:t>Summit AI</w:t>
      </w:r>
      <w:r w:rsidRPr="00537AC8">
        <w:rPr>
          <w:lang w:val="en-IN"/>
        </w:rPr>
        <w:t xml:space="preserve"> (asset management)</w:t>
      </w:r>
    </w:p>
    <w:p w14:paraId="0AAB30E3" w14:textId="77777777" w:rsidR="00537AC8" w:rsidRPr="00537AC8" w:rsidRDefault="00537AC8" w:rsidP="00537AC8">
      <w:pPr>
        <w:pStyle w:val="TTSMTDTextStyle"/>
        <w:rPr>
          <w:lang w:val="en-IN"/>
        </w:rPr>
      </w:pPr>
      <w:r w:rsidRPr="00537AC8">
        <w:rPr>
          <w:b/>
          <w:bCs/>
          <w:lang w:val="en-IN"/>
        </w:rPr>
        <w:t>Step 8</w:t>
      </w:r>
      <w:r w:rsidRPr="00537AC8">
        <w:rPr>
          <w:lang w:val="en-IN"/>
        </w:rPr>
        <w:t>: Install Salt minion (config management)</w:t>
      </w:r>
    </w:p>
    <w:p w14:paraId="647F283D" w14:textId="77777777" w:rsidR="00537AC8" w:rsidRPr="00537AC8" w:rsidRDefault="00537AC8" w:rsidP="00537AC8">
      <w:pPr>
        <w:pStyle w:val="TTSMTDTextStyle"/>
        <w:rPr>
          <w:lang w:val="en-IN"/>
        </w:rPr>
      </w:pPr>
      <w:r w:rsidRPr="00537AC8">
        <w:rPr>
          <w:b/>
          <w:bCs/>
          <w:lang w:val="en-IN"/>
        </w:rPr>
        <w:t>Step 9</w:t>
      </w:r>
      <w:r w:rsidRPr="00537AC8">
        <w:rPr>
          <w:lang w:val="en-IN"/>
        </w:rPr>
        <w:t>: Onboard to Defender (endpoint security)</w:t>
      </w:r>
    </w:p>
    <w:p w14:paraId="6C55FC02" w14:textId="77777777" w:rsidR="00537AC8" w:rsidRDefault="00537AC8" w:rsidP="008C7DD8">
      <w:pPr>
        <w:pStyle w:val="TTSMTDTextStyle"/>
      </w:pPr>
    </w:p>
    <w:p w14:paraId="7D023B7B" w14:textId="425ED579" w:rsidR="00537AC8" w:rsidRDefault="00537AC8" w:rsidP="008C7DD8">
      <w:pPr>
        <w:pStyle w:val="TTSMTDTextStyle"/>
      </w:pPr>
      <w:r w:rsidRPr="00537AC8">
        <w:t>The</w:t>
      </w:r>
      <w:r>
        <w:t xml:space="preserve"> command below</w:t>
      </w:r>
      <w:r w:rsidRPr="00537AC8">
        <w:t xml:space="preserve"> in the right pane view triggers the Linux development bootstrap process.</w:t>
      </w:r>
    </w:p>
    <w:p w14:paraId="68730E99" w14:textId="77777777" w:rsidR="00537AC8" w:rsidRDefault="00537AC8" w:rsidP="008C7DD8">
      <w:pPr>
        <w:pStyle w:val="TTSMTDTextStyle"/>
      </w:pPr>
    </w:p>
    <w:p w14:paraId="5A83FF3C" w14:textId="77777777" w:rsidR="00537AC8" w:rsidRPr="00537AC8" w:rsidRDefault="00537AC8" w:rsidP="00537AC8">
      <w:pPr>
        <w:pStyle w:val="TTSMTDTextStyle"/>
        <w:rPr>
          <w:lang w:val="en-IN"/>
        </w:rPr>
      </w:pPr>
      <w:proofErr w:type="spellStart"/>
      <w:r w:rsidRPr="00537AC8">
        <w:rPr>
          <w:lang w:val="en-IN"/>
        </w:rPr>
        <w:t>sudo</w:t>
      </w:r>
      <w:proofErr w:type="spellEnd"/>
      <w:r w:rsidRPr="00537AC8">
        <w:rPr>
          <w:lang w:val="en-IN"/>
        </w:rPr>
        <w:t xml:space="preserve"> bash -c "$(curl -</w:t>
      </w:r>
      <w:proofErr w:type="spellStart"/>
      <w:r w:rsidRPr="00537AC8">
        <w:rPr>
          <w:lang w:val="en-IN"/>
        </w:rPr>
        <w:t>fsSL</w:t>
      </w:r>
      <w:proofErr w:type="spellEnd"/>
      <w:r w:rsidRPr="00537AC8">
        <w:rPr>
          <w:lang w:val="en-IN"/>
        </w:rPr>
        <w:t xml:space="preserve"> https://binary.entrust.com:8443/artifactory/infra-tools/devbootstrap.sh)"</w:t>
      </w:r>
    </w:p>
    <w:p w14:paraId="317C8E6B" w14:textId="77777777" w:rsidR="00537AC8" w:rsidRDefault="00537AC8" w:rsidP="008C7DD8">
      <w:pPr>
        <w:pStyle w:val="TTSMTDTextStyle"/>
      </w:pPr>
    </w:p>
    <w:p w14:paraId="29BC837C" w14:textId="0D1C7988" w:rsidR="000C513E" w:rsidRDefault="000C513E" w:rsidP="00F07EED">
      <w:pPr>
        <w:pStyle w:val="TTHeading1"/>
      </w:pPr>
      <w:bookmarkStart w:id="12" w:name="_Toc42092101"/>
      <w:bookmarkStart w:id="13" w:name="_Toc160206226"/>
      <w:r w:rsidRPr="009A3910">
        <w:lastRenderedPageBreak/>
        <w:t>Appendix</w:t>
      </w:r>
      <w:r>
        <w:t xml:space="preserve"> – Glossary of Terms</w:t>
      </w:r>
      <w:bookmarkEnd w:id="12"/>
      <w:bookmarkEnd w:id="13"/>
    </w:p>
    <w:p w14:paraId="400CE824" w14:textId="51DFC9B4" w:rsidR="00982A4F" w:rsidRDefault="00982A4F" w:rsidP="00982A4F">
      <w:pPr>
        <w:pStyle w:val="Caption"/>
      </w:pPr>
      <w:bookmarkStart w:id="14" w:name="_Toc38063185"/>
      <w:bookmarkStart w:id="15" w:name="_Toc1602062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16705">
        <w:rPr>
          <w:noProof/>
        </w:rPr>
        <w:t>58</w:t>
      </w:r>
      <w:r>
        <w:rPr>
          <w:noProof/>
        </w:rPr>
        <w:fldChar w:fldCharType="end"/>
      </w:r>
      <w:r>
        <w:t>: Glossary</w:t>
      </w:r>
      <w:bookmarkEnd w:id="14"/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6592"/>
      </w:tblGrid>
      <w:tr w:rsidR="00982A4F" w:rsidRPr="00DF360D" w14:paraId="23C8508A" w14:textId="77777777" w:rsidTr="004664B4">
        <w:trPr>
          <w:trHeight w:val="315"/>
          <w:tblHeader/>
        </w:trPr>
        <w:tc>
          <w:tcPr>
            <w:tcW w:w="24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  <w:hideMark/>
          </w:tcPr>
          <w:p w14:paraId="4A327A7B" w14:textId="77777777" w:rsidR="00982A4F" w:rsidRPr="00DF360D" w:rsidRDefault="00982A4F" w:rsidP="00B27388">
            <w:pPr>
              <w:pStyle w:val="TTSMTDTableCellRowHeader"/>
            </w:pPr>
            <w:r w:rsidRPr="00DF360D">
              <w:t> </w:t>
            </w:r>
            <w:r>
              <w:t>Abbreviation</w:t>
            </w:r>
          </w:p>
        </w:tc>
        <w:tc>
          <w:tcPr>
            <w:tcW w:w="6592" w:type="dxa"/>
            <w:tcBorders>
              <w:top w:val="single" w:sz="4" w:space="0" w:color="000000" w:themeColor="text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000000" w:themeColor="text1"/>
            </w:tcBorders>
            <w:shd w:val="clear" w:color="auto" w:fill="1F4E79" w:themeFill="accent1" w:themeFillShade="80"/>
            <w:hideMark/>
          </w:tcPr>
          <w:p w14:paraId="0D918C84" w14:textId="77777777" w:rsidR="00982A4F" w:rsidRPr="00DF360D" w:rsidRDefault="00982A4F" w:rsidP="00B27388">
            <w:pPr>
              <w:pStyle w:val="TTSMTDTableCellRowHeader"/>
            </w:pPr>
            <w:r w:rsidRPr="00DF360D">
              <w:t>Description </w:t>
            </w:r>
          </w:p>
        </w:tc>
      </w:tr>
      <w:tr w:rsidR="007811DB" w:rsidRPr="00E746B1" w14:paraId="15A20E19" w14:textId="77777777" w:rsidTr="004664B4">
        <w:trPr>
          <w:trHeight w:val="315"/>
        </w:trPr>
        <w:tc>
          <w:tcPr>
            <w:tcW w:w="2427" w:type="dxa"/>
            <w:tcBorders>
              <w:top w:val="single" w:sz="4" w:space="0" w:color="FFFFFF" w:themeColor="background1"/>
              <w:left w:val="single" w:sz="4" w:space="0" w:color="000000" w:themeColor="text1"/>
            </w:tcBorders>
          </w:tcPr>
          <w:p w14:paraId="56C67488" w14:textId="77777777" w:rsidR="007811DB" w:rsidRPr="00763C07" w:rsidRDefault="00B936FA" w:rsidP="00B27388">
            <w:pPr>
              <w:pStyle w:val="TTSMTDTableCell"/>
            </w:pPr>
            <w:r>
              <w:t>P</w:t>
            </w:r>
            <w:r w:rsidR="00D906AA">
              <w:t>C</w:t>
            </w:r>
            <w:r>
              <w:t>S</w:t>
            </w:r>
          </w:p>
        </w:tc>
        <w:tc>
          <w:tcPr>
            <w:tcW w:w="6592" w:type="dxa"/>
            <w:tcBorders>
              <w:top w:val="single" w:sz="4" w:space="0" w:color="FFFFFF" w:themeColor="background1"/>
              <w:right w:val="single" w:sz="4" w:space="0" w:color="000000" w:themeColor="text1"/>
            </w:tcBorders>
          </w:tcPr>
          <w:p w14:paraId="16715A4E" w14:textId="77777777" w:rsidR="007811DB" w:rsidRPr="00E746B1" w:rsidRDefault="00D906AA" w:rsidP="00B27388">
            <w:pPr>
              <w:pStyle w:val="TTSMTDTableCell"/>
            </w:pPr>
            <w:r>
              <w:t>Private Cloud Services</w:t>
            </w:r>
          </w:p>
        </w:tc>
      </w:tr>
      <w:tr w:rsidR="00982A4F" w:rsidRPr="00E746B1" w14:paraId="4A1DE3C7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  <w:hideMark/>
          </w:tcPr>
          <w:p w14:paraId="05038B8F" w14:textId="77777777" w:rsidR="00982A4F" w:rsidRPr="00763C07" w:rsidRDefault="00982A4F" w:rsidP="00B27388">
            <w:pPr>
              <w:pStyle w:val="TTSMTDTableCell"/>
            </w:pPr>
            <w:r w:rsidRPr="00763C07">
              <w:t>DC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  <w:hideMark/>
          </w:tcPr>
          <w:p w14:paraId="740DA272" w14:textId="77777777" w:rsidR="00982A4F" w:rsidRPr="00E746B1" w:rsidRDefault="00982A4F" w:rsidP="00B27388">
            <w:pPr>
              <w:pStyle w:val="TTSMTDTableCell"/>
            </w:pPr>
            <w:r w:rsidRPr="00E746B1">
              <w:t>Datacenter</w:t>
            </w:r>
          </w:p>
        </w:tc>
      </w:tr>
      <w:tr w:rsidR="00982A4F" w:rsidRPr="00E746B1" w14:paraId="785D4389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  <w:hideMark/>
          </w:tcPr>
          <w:p w14:paraId="77B82693" w14:textId="77777777" w:rsidR="00982A4F" w:rsidRPr="00763C07" w:rsidRDefault="00982A4F" w:rsidP="00B27388">
            <w:pPr>
              <w:pStyle w:val="TTSMTDTableCell"/>
            </w:pPr>
            <w:r w:rsidRPr="00763C07">
              <w:t>DR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  <w:hideMark/>
          </w:tcPr>
          <w:p w14:paraId="6EACDB12" w14:textId="77777777" w:rsidR="00982A4F" w:rsidRPr="00E746B1" w:rsidRDefault="00982A4F" w:rsidP="00B27388">
            <w:pPr>
              <w:pStyle w:val="TTSMTDTableCell"/>
            </w:pPr>
            <w:r w:rsidRPr="00E746B1">
              <w:t>Disaster Recovery</w:t>
            </w:r>
          </w:p>
        </w:tc>
      </w:tr>
      <w:tr w:rsidR="00982A4F" w:rsidRPr="00E746B1" w14:paraId="6066C2F0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  <w:hideMark/>
          </w:tcPr>
          <w:p w14:paraId="2CF4E4AB" w14:textId="77777777" w:rsidR="00982A4F" w:rsidRPr="00763C07" w:rsidRDefault="00982A4F" w:rsidP="00B27388">
            <w:pPr>
              <w:pStyle w:val="TTSMTDTableCell"/>
            </w:pPr>
            <w:r w:rsidRPr="00763C07">
              <w:t>EIS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  <w:hideMark/>
          </w:tcPr>
          <w:p w14:paraId="49F53E60" w14:textId="77777777" w:rsidR="00982A4F" w:rsidRPr="00E746B1" w:rsidRDefault="00982A4F" w:rsidP="00B27388">
            <w:pPr>
              <w:pStyle w:val="TTSMTDTableCell"/>
            </w:pPr>
            <w:r w:rsidRPr="006F3AA4">
              <w:t>Enterprise information Solutions</w:t>
            </w:r>
          </w:p>
        </w:tc>
      </w:tr>
      <w:tr w:rsidR="00982A4F" w:rsidRPr="00E746B1" w14:paraId="1B07F1C9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  <w:hideMark/>
          </w:tcPr>
          <w:p w14:paraId="615157C3" w14:textId="77777777" w:rsidR="00982A4F" w:rsidRPr="00763C07" w:rsidRDefault="00982A4F" w:rsidP="00B27388">
            <w:pPr>
              <w:pStyle w:val="TTSMTDTableCell"/>
            </w:pPr>
            <w:r w:rsidRPr="00763C07">
              <w:t>HA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  <w:hideMark/>
          </w:tcPr>
          <w:p w14:paraId="08A0C73C" w14:textId="77777777" w:rsidR="00982A4F" w:rsidRPr="00E746B1" w:rsidRDefault="00982A4F" w:rsidP="00B27388">
            <w:pPr>
              <w:pStyle w:val="TTSMTDTableCell"/>
            </w:pPr>
            <w:r w:rsidRPr="00E746B1">
              <w:t>High Availability</w:t>
            </w:r>
          </w:p>
        </w:tc>
      </w:tr>
      <w:tr w:rsidR="00982A4F" w:rsidRPr="00E746B1" w14:paraId="0261FC96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  <w:hideMark/>
          </w:tcPr>
          <w:p w14:paraId="1AD36D36" w14:textId="77777777" w:rsidR="00982A4F" w:rsidRPr="00763C07" w:rsidRDefault="00982A4F" w:rsidP="00B27388">
            <w:pPr>
              <w:pStyle w:val="TTSMTDTableCell"/>
            </w:pPr>
            <w:r w:rsidRPr="00763C07">
              <w:t>LUN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  <w:hideMark/>
          </w:tcPr>
          <w:p w14:paraId="3C116524" w14:textId="77777777" w:rsidR="00982A4F" w:rsidRPr="00E746B1" w:rsidRDefault="00982A4F" w:rsidP="00B27388">
            <w:pPr>
              <w:pStyle w:val="TTSMTDTableCell"/>
            </w:pPr>
            <w:r w:rsidRPr="00E746B1">
              <w:t>Logical Unit Number</w:t>
            </w:r>
          </w:p>
        </w:tc>
      </w:tr>
      <w:tr w:rsidR="00982A4F" w:rsidRPr="00E746B1" w14:paraId="55988C73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  <w:hideMark/>
          </w:tcPr>
          <w:p w14:paraId="0423A631" w14:textId="77777777" w:rsidR="00982A4F" w:rsidRPr="00763C07" w:rsidRDefault="00982A4F" w:rsidP="00B27388">
            <w:pPr>
              <w:pStyle w:val="TTSMTDTableCell"/>
            </w:pPr>
            <w:r w:rsidRPr="00763C07">
              <w:t>OS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  <w:hideMark/>
          </w:tcPr>
          <w:p w14:paraId="66AB52E8" w14:textId="77777777" w:rsidR="00982A4F" w:rsidRPr="00E746B1" w:rsidRDefault="00982A4F" w:rsidP="00B27388">
            <w:pPr>
              <w:pStyle w:val="TTSMTDTableCell"/>
            </w:pPr>
            <w:r w:rsidRPr="00E746B1">
              <w:t>Operating System</w:t>
            </w:r>
          </w:p>
        </w:tc>
      </w:tr>
      <w:tr w:rsidR="00982A4F" w:rsidRPr="00E746B1" w14:paraId="1EDC7CD1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  <w:hideMark/>
          </w:tcPr>
          <w:p w14:paraId="58510433" w14:textId="77777777" w:rsidR="00982A4F" w:rsidRPr="00763C07" w:rsidRDefault="00982A4F" w:rsidP="00B27388">
            <w:pPr>
              <w:pStyle w:val="TTSMTDTableCell"/>
            </w:pPr>
            <w:r w:rsidRPr="00763C07">
              <w:t>UCS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  <w:hideMark/>
          </w:tcPr>
          <w:p w14:paraId="371AEC00" w14:textId="77777777" w:rsidR="00982A4F" w:rsidRPr="00E746B1" w:rsidRDefault="00982A4F" w:rsidP="00B27388">
            <w:pPr>
              <w:pStyle w:val="TTSMTDTableCell"/>
            </w:pPr>
            <w:r w:rsidRPr="00F21169">
              <w:t>Unified Computing System</w:t>
            </w:r>
          </w:p>
        </w:tc>
      </w:tr>
      <w:tr w:rsidR="00982A4F" w:rsidRPr="00E746B1" w14:paraId="0C307D14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  <w:hideMark/>
          </w:tcPr>
          <w:p w14:paraId="0BAD15FA" w14:textId="77777777" w:rsidR="00982A4F" w:rsidRPr="00763C07" w:rsidRDefault="00982A4F" w:rsidP="00B27388">
            <w:pPr>
              <w:pStyle w:val="TTSMTDTableCell"/>
            </w:pPr>
            <w:r w:rsidRPr="00763C07">
              <w:t>RAID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  <w:hideMark/>
          </w:tcPr>
          <w:p w14:paraId="0A30C634" w14:textId="77777777" w:rsidR="00982A4F" w:rsidRPr="00E746B1" w:rsidRDefault="00982A4F" w:rsidP="00B27388">
            <w:pPr>
              <w:pStyle w:val="TTSMTDTableCell"/>
            </w:pPr>
            <w:r w:rsidRPr="00E746B1">
              <w:t>Redundant Array Inexpensive Disks</w:t>
            </w:r>
          </w:p>
        </w:tc>
      </w:tr>
      <w:tr w:rsidR="00982A4F" w:rsidRPr="00E746B1" w14:paraId="00BCA6A8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  <w:hideMark/>
          </w:tcPr>
          <w:p w14:paraId="3B3B26FB" w14:textId="77777777" w:rsidR="00982A4F" w:rsidRPr="00763C07" w:rsidRDefault="00982A4F" w:rsidP="00B27388">
            <w:pPr>
              <w:pStyle w:val="TTSMTDTableCell"/>
            </w:pPr>
            <w:r w:rsidRPr="00763C07">
              <w:t>SAN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  <w:hideMark/>
          </w:tcPr>
          <w:p w14:paraId="6753464B" w14:textId="77777777" w:rsidR="00982A4F" w:rsidRPr="00E746B1" w:rsidRDefault="00982A4F" w:rsidP="00B27388">
            <w:pPr>
              <w:pStyle w:val="TTSMTDTableCell"/>
            </w:pPr>
            <w:r w:rsidRPr="00E746B1">
              <w:t>Storage Area Network</w:t>
            </w:r>
          </w:p>
        </w:tc>
      </w:tr>
      <w:tr w:rsidR="00982A4F" w:rsidRPr="00E746B1" w14:paraId="20836B56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605234B9" w14:textId="77777777" w:rsidR="00982A4F" w:rsidRPr="00763C07" w:rsidRDefault="00982A4F" w:rsidP="00B27388">
            <w:pPr>
              <w:pStyle w:val="TTSMTDTableCell"/>
            </w:pPr>
            <w:r>
              <w:t>vSAN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4CBD982A" w14:textId="77777777" w:rsidR="00982A4F" w:rsidRPr="00E746B1" w:rsidRDefault="00982A4F" w:rsidP="00B27388">
            <w:pPr>
              <w:pStyle w:val="TTSMTDTableCell"/>
            </w:pPr>
            <w:r>
              <w:t>Virtual SAN</w:t>
            </w:r>
          </w:p>
        </w:tc>
      </w:tr>
      <w:tr w:rsidR="00982A4F" w:rsidRPr="00E746B1" w14:paraId="73B81BB0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6CB9812E" w14:textId="77777777" w:rsidR="00982A4F" w:rsidRPr="00763C07" w:rsidRDefault="00982A4F" w:rsidP="00B27388">
            <w:pPr>
              <w:pStyle w:val="TTSMTDTableCell"/>
            </w:pPr>
            <w:r w:rsidRPr="00763C07">
              <w:t>vCenter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239DB1BB" w14:textId="77777777" w:rsidR="00982A4F" w:rsidRPr="00E746B1" w:rsidRDefault="00982A4F" w:rsidP="00B27388">
            <w:pPr>
              <w:pStyle w:val="TTSMTDTableCell"/>
            </w:pPr>
            <w:r w:rsidRPr="00E746B1">
              <w:t>Virtual Center Server</w:t>
            </w:r>
          </w:p>
        </w:tc>
      </w:tr>
      <w:tr w:rsidR="00982A4F" w:rsidRPr="00E746B1" w14:paraId="3B011D0E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790B1716" w14:textId="77777777" w:rsidR="00982A4F" w:rsidRPr="00763C07" w:rsidRDefault="00982A4F" w:rsidP="00B27388">
            <w:pPr>
              <w:pStyle w:val="TTSMTDTableCell"/>
            </w:pPr>
            <w:r w:rsidRPr="00763C07">
              <w:t>vCPU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3981936A" w14:textId="77777777" w:rsidR="00982A4F" w:rsidRPr="00E746B1" w:rsidRDefault="00982A4F" w:rsidP="00B27388">
            <w:pPr>
              <w:pStyle w:val="TTSMTDTableCell"/>
            </w:pPr>
            <w:r w:rsidRPr="00E746B1">
              <w:t>Virtual Processor</w:t>
            </w:r>
          </w:p>
        </w:tc>
      </w:tr>
      <w:tr w:rsidR="00982A4F" w:rsidRPr="00E746B1" w14:paraId="1A21234F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34C469DE" w14:textId="77777777" w:rsidR="00982A4F" w:rsidRPr="00763C07" w:rsidRDefault="00982A4F" w:rsidP="00B27388">
            <w:pPr>
              <w:pStyle w:val="TTSMTDTableCell"/>
            </w:pPr>
            <w:r w:rsidRPr="00763C07">
              <w:t>VM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6E1E43EF" w14:textId="77777777" w:rsidR="00982A4F" w:rsidRPr="00E746B1" w:rsidRDefault="00982A4F" w:rsidP="00B27388">
            <w:pPr>
              <w:pStyle w:val="TTSMTDTableCell"/>
            </w:pPr>
            <w:r w:rsidRPr="00E746B1">
              <w:t>Virtual Machine</w:t>
            </w:r>
          </w:p>
        </w:tc>
      </w:tr>
      <w:tr w:rsidR="00982A4F" w:rsidRPr="00E746B1" w14:paraId="4215BEF6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04544E5E" w14:textId="77777777" w:rsidR="00982A4F" w:rsidRPr="00763C07" w:rsidRDefault="00982A4F" w:rsidP="00B27388">
            <w:pPr>
              <w:pStyle w:val="TTSMTDTableCell"/>
            </w:pPr>
            <w:r w:rsidRPr="00763C07">
              <w:t>vNIC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314F1642" w14:textId="77777777" w:rsidR="00982A4F" w:rsidRPr="00E746B1" w:rsidRDefault="00982A4F" w:rsidP="00B27388">
            <w:pPr>
              <w:pStyle w:val="TTSMTDTableCell"/>
            </w:pPr>
            <w:r w:rsidRPr="00E746B1">
              <w:t>Virtual Network Card</w:t>
            </w:r>
          </w:p>
        </w:tc>
      </w:tr>
      <w:tr w:rsidR="00982A4F" w:rsidRPr="00E746B1" w14:paraId="3F1D5733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574BCD2A" w14:textId="77777777" w:rsidR="00982A4F" w:rsidRPr="00763C07" w:rsidRDefault="00982A4F" w:rsidP="00B27388">
            <w:pPr>
              <w:pStyle w:val="TTSMTDTableCell"/>
            </w:pPr>
            <w:r>
              <w:t>VMNIC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120AB062" w14:textId="77777777" w:rsidR="00982A4F" w:rsidRPr="00E746B1" w:rsidRDefault="00982A4F" w:rsidP="00B27388">
            <w:pPr>
              <w:pStyle w:val="TTSMTDTableCell"/>
            </w:pPr>
            <w:r>
              <w:t>ESXi Host Physical Network Card</w:t>
            </w:r>
          </w:p>
        </w:tc>
      </w:tr>
      <w:tr w:rsidR="00982A4F" w:rsidRPr="00E746B1" w14:paraId="1988B625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63A710D3" w14:textId="77777777" w:rsidR="00982A4F" w:rsidRPr="00763C07" w:rsidRDefault="00982A4F" w:rsidP="00B27388">
            <w:pPr>
              <w:pStyle w:val="TTSMTDTableCell"/>
            </w:pPr>
            <w:r w:rsidRPr="00763C07">
              <w:t>vRAM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1B3D4B91" w14:textId="77777777" w:rsidR="00982A4F" w:rsidRPr="00E746B1" w:rsidRDefault="00982A4F" w:rsidP="00B27388">
            <w:pPr>
              <w:pStyle w:val="TTSMTDTableCell"/>
            </w:pPr>
            <w:r w:rsidRPr="00E746B1">
              <w:t>Virtual Memory</w:t>
            </w:r>
          </w:p>
        </w:tc>
      </w:tr>
      <w:tr w:rsidR="00982A4F" w:rsidRPr="00E746B1" w14:paraId="3409ADB2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2CC07352" w14:textId="77777777" w:rsidR="00982A4F" w:rsidRPr="00763C07" w:rsidRDefault="00982A4F" w:rsidP="00B27388">
            <w:pPr>
              <w:pStyle w:val="TTSMTDTableCell"/>
            </w:pPr>
            <w:r w:rsidRPr="00763C07">
              <w:t>NIC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6E14EE5F" w14:textId="77777777" w:rsidR="00982A4F" w:rsidRPr="00E746B1" w:rsidRDefault="00982A4F" w:rsidP="00B27388">
            <w:pPr>
              <w:pStyle w:val="TTSMTDTableCell"/>
            </w:pPr>
            <w:r>
              <w:t xml:space="preserve">Physical </w:t>
            </w:r>
            <w:r w:rsidRPr="00E746B1">
              <w:t>Network Interface Card</w:t>
            </w:r>
          </w:p>
        </w:tc>
      </w:tr>
      <w:tr w:rsidR="00982A4F" w:rsidRPr="00E746B1" w14:paraId="71D8B3BC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725950D0" w14:textId="77777777" w:rsidR="00982A4F" w:rsidRPr="00763C07" w:rsidRDefault="00982A4F" w:rsidP="00B27388">
            <w:pPr>
              <w:pStyle w:val="TTSMTDTableCell"/>
            </w:pPr>
            <w:r w:rsidRPr="00763C07">
              <w:t>CPU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677E42E2" w14:textId="77777777" w:rsidR="00982A4F" w:rsidRPr="00E746B1" w:rsidRDefault="00982A4F" w:rsidP="00B27388">
            <w:pPr>
              <w:pStyle w:val="TTSMTDTableCell"/>
            </w:pPr>
            <w:r w:rsidRPr="00E746B1">
              <w:t>Central Processing Unit</w:t>
            </w:r>
          </w:p>
        </w:tc>
      </w:tr>
      <w:tr w:rsidR="00982A4F" w:rsidRPr="00E746B1" w14:paraId="1F3D41EB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2174391F" w14:textId="77777777" w:rsidR="00982A4F" w:rsidRPr="00763C07" w:rsidRDefault="00982A4F" w:rsidP="00B27388">
            <w:pPr>
              <w:pStyle w:val="TTSMTDTableCell"/>
            </w:pPr>
            <w:r w:rsidRPr="00763C07">
              <w:t>HBA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02C01DA0" w14:textId="77777777" w:rsidR="00982A4F" w:rsidRPr="00E746B1" w:rsidRDefault="00982A4F" w:rsidP="00B27388">
            <w:pPr>
              <w:pStyle w:val="TTSMTDTableCell"/>
            </w:pPr>
            <w:r w:rsidRPr="00E746B1">
              <w:t>Host Bus Adapter</w:t>
            </w:r>
          </w:p>
        </w:tc>
      </w:tr>
      <w:tr w:rsidR="00982A4F" w:rsidRPr="00E746B1" w14:paraId="736B6385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0C169018" w14:textId="77777777" w:rsidR="00982A4F" w:rsidRPr="00763C07" w:rsidRDefault="00982A4F" w:rsidP="00B27388">
            <w:pPr>
              <w:pStyle w:val="TTSMTDTableCell"/>
            </w:pPr>
            <w:r w:rsidRPr="00763C07">
              <w:t>WWN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58A2AA48" w14:textId="110007E0" w:rsidR="00982A4F" w:rsidRPr="00E746B1" w:rsidRDefault="00FC15B2" w:rsidP="00B27388">
            <w:pPr>
              <w:pStyle w:val="TTSMTDTableCell"/>
            </w:pPr>
            <w:r w:rsidRPr="00E746B1">
              <w:t>Worldwide</w:t>
            </w:r>
            <w:r w:rsidR="00982A4F" w:rsidRPr="00E746B1">
              <w:t xml:space="preserve"> Name</w:t>
            </w:r>
          </w:p>
        </w:tc>
      </w:tr>
      <w:tr w:rsidR="00982A4F" w:rsidRPr="00E746B1" w14:paraId="174EFAD6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79D5DD93" w14:textId="77777777" w:rsidR="00982A4F" w:rsidRPr="00763C07" w:rsidRDefault="00982A4F" w:rsidP="00B27388">
            <w:pPr>
              <w:pStyle w:val="TTSMTDTableCell"/>
            </w:pPr>
            <w:r w:rsidRPr="00763C07">
              <w:t>PROD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1CA23EC6" w14:textId="77777777" w:rsidR="00982A4F" w:rsidRPr="00E746B1" w:rsidRDefault="00982A4F" w:rsidP="00B27388">
            <w:pPr>
              <w:pStyle w:val="TTSMTDTableCell"/>
            </w:pPr>
            <w:r w:rsidRPr="00E746B1">
              <w:t>Production</w:t>
            </w:r>
          </w:p>
        </w:tc>
      </w:tr>
      <w:tr w:rsidR="00982A4F" w:rsidRPr="00E746B1" w14:paraId="11EA90A0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4BF9B377" w14:textId="77777777" w:rsidR="00982A4F" w:rsidRPr="00763C07" w:rsidRDefault="00982A4F" w:rsidP="00B27388">
            <w:pPr>
              <w:pStyle w:val="TTSMTDTableCell"/>
            </w:pPr>
            <w:r w:rsidRPr="00763C07">
              <w:t>AD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4566C042" w14:textId="77777777" w:rsidR="00982A4F" w:rsidRPr="00E746B1" w:rsidRDefault="00982A4F" w:rsidP="00B27388">
            <w:pPr>
              <w:pStyle w:val="TTSMTDTableCell"/>
            </w:pPr>
            <w:r w:rsidRPr="00E746B1">
              <w:t>Active Directory</w:t>
            </w:r>
          </w:p>
        </w:tc>
      </w:tr>
      <w:tr w:rsidR="00982A4F" w:rsidRPr="00E746B1" w14:paraId="1D229B94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6EBB0C22" w14:textId="77777777" w:rsidR="00982A4F" w:rsidRPr="00763C07" w:rsidRDefault="00982A4F" w:rsidP="00B27388">
            <w:pPr>
              <w:pStyle w:val="TTSMTDTableCell"/>
            </w:pPr>
            <w:r w:rsidRPr="00763C07">
              <w:t>SRM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18CD7588" w14:textId="77777777" w:rsidR="00982A4F" w:rsidRPr="00E746B1" w:rsidRDefault="00982A4F" w:rsidP="00B27388">
            <w:pPr>
              <w:pStyle w:val="TTSMTDTableCell"/>
            </w:pPr>
            <w:r w:rsidRPr="00E746B1">
              <w:t>Site Recovery Manager</w:t>
            </w:r>
          </w:p>
        </w:tc>
      </w:tr>
      <w:tr w:rsidR="00982A4F" w:rsidRPr="00E746B1" w14:paraId="08E0886E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53B746F2" w14:textId="77777777" w:rsidR="00982A4F" w:rsidRPr="00763C07" w:rsidRDefault="00982A4F" w:rsidP="00B27388">
            <w:pPr>
              <w:pStyle w:val="TTSMTDTableCell"/>
            </w:pPr>
            <w:r w:rsidRPr="00763C07">
              <w:t>CMDB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39298503" w14:textId="77777777" w:rsidR="00982A4F" w:rsidRPr="00E746B1" w:rsidRDefault="00982A4F" w:rsidP="00B27388">
            <w:pPr>
              <w:pStyle w:val="TTSMTDTableCell"/>
            </w:pPr>
            <w:r w:rsidRPr="00E746B1">
              <w:t>Configuration management database</w:t>
            </w:r>
          </w:p>
        </w:tc>
      </w:tr>
      <w:tr w:rsidR="00982A4F" w:rsidRPr="00E746B1" w14:paraId="1E8E570F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28DE8A40" w14:textId="77777777" w:rsidR="00982A4F" w:rsidRPr="00763C07" w:rsidRDefault="00982A4F" w:rsidP="00B27388">
            <w:pPr>
              <w:pStyle w:val="TTSMTDTableCell"/>
            </w:pPr>
            <w:r w:rsidRPr="00763C07">
              <w:t>DMZ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7C6A8C1E" w14:textId="77777777" w:rsidR="00982A4F" w:rsidRPr="00E746B1" w:rsidRDefault="00982A4F" w:rsidP="00B27388">
            <w:pPr>
              <w:pStyle w:val="TTSMTDTableCell"/>
            </w:pPr>
            <w:r w:rsidRPr="00E746B1">
              <w:t>De-Militarized Zone</w:t>
            </w:r>
          </w:p>
        </w:tc>
      </w:tr>
      <w:tr w:rsidR="00982A4F" w:rsidRPr="00E746B1" w14:paraId="30BCD20D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55AE8D2D" w14:textId="77777777" w:rsidR="00982A4F" w:rsidRPr="00763C07" w:rsidRDefault="00982A4F" w:rsidP="00B27388">
            <w:pPr>
              <w:pStyle w:val="TTSMTDTableCell"/>
            </w:pPr>
            <w:r w:rsidRPr="00763C07">
              <w:t>DNS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246AD011" w14:textId="77777777" w:rsidR="00982A4F" w:rsidRPr="00E746B1" w:rsidRDefault="00982A4F" w:rsidP="00B27388">
            <w:pPr>
              <w:pStyle w:val="TTSMTDTableCell"/>
            </w:pPr>
            <w:r w:rsidRPr="00E746B1">
              <w:t>Domain name server</w:t>
            </w:r>
          </w:p>
        </w:tc>
      </w:tr>
      <w:tr w:rsidR="00982A4F" w:rsidRPr="00E746B1" w14:paraId="3046C85A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56D30733" w14:textId="77777777" w:rsidR="00982A4F" w:rsidRPr="00763C07" w:rsidRDefault="00982A4F" w:rsidP="00B27388">
            <w:pPr>
              <w:pStyle w:val="TTSMTDTableCell"/>
            </w:pPr>
            <w:r w:rsidRPr="00763C07">
              <w:t>EUC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78C81E7E" w14:textId="77777777" w:rsidR="00982A4F" w:rsidRPr="00E746B1" w:rsidRDefault="00982A4F" w:rsidP="00B27388">
            <w:pPr>
              <w:pStyle w:val="TTSMTDTableCell"/>
            </w:pPr>
            <w:r w:rsidRPr="00E746B1">
              <w:t>End User Computing</w:t>
            </w:r>
          </w:p>
        </w:tc>
      </w:tr>
      <w:tr w:rsidR="00982A4F" w:rsidRPr="00E746B1" w14:paraId="2F560480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2680F2D9" w14:textId="77777777" w:rsidR="00982A4F" w:rsidRPr="00763C07" w:rsidRDefault="00982A4F" w:rsidP="00B27388">
            <w:pPr>
              <w:pStyle w:val="TTSMTDTableCell"/>
            </w:pPr>
            <w:r w:rsidRPr="00763C07">
              <w:t>FQDN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3BF1339E" w14:textId="77777777" w:rsidR="00982A4F" w:rsidRPr="00E746B1" w:rsidRDefault="00982A4F" w:rsidP="00B27388">
            <w:pPr>
              <w:pStyle w:val="TTSMTDTableCell"/>
            </w:pPr>
            <w:r w:rsidRPr="00E746B1">
              <w:t>Fully qualified domain name</w:t>
            </w:r>
          </w:p>
        </w:tc>
      </w:tr>
      <w:tr w:rsidR="00982A4F" w:rsidRPr="00E746B1" w14:paraId="6981706E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11F75CA6" w14:textId="77777777" w:rsidR="00982A4F" w:rsidRPr="00763C07" w:rsidRDefault="00982A4F" w:rsidP="00B27388">
            <w:pPr>
              <w:pStyle w:val="TTSMTDTableCell"/>
            </w:pPr>
            <w:r w:rsidRPr="00763C07">
              <w:t>HTTP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59A9FDFB" w14:textId="77777777" w:rsidR="00982A4F" w:rsidRPr="00E746B1" w:rsidRDefault="00982A4F" w:rsidP="00B27388">
            <w:pPr>
              <w:pStyle w:val="TTSMTDTableCell"/>
            </w:pPr>
            <w:r w:rsidRPr="00E746B1">
              <w:t>Hyper-text transfer protocol</w:t>
            </w:r>
          </w:p>
        </w:tc>
      </w:tr>
      <w:tr w:rsidR="00982A4F" w:rsidRPr="00E746B1" w14:paraId="37F36820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25C31B88" w14:textId="77777777" w:rsidR="00982A4F" w:rsidRPr="00763C07" w:rsidRDefault="00982A4F" w:rsidP="00B27388">
            <w:pPr>
              <w:pStyle w:val="TTSMTDTableCell"/>
            </w:pPr>
            <w:r w:rsidRPr="00763C07">
              <w:t>HTTPS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4903F5A4" w14:textId="77777777" w:rsidR="00982A4F" w:rsidRPr="00E746B1" w:rsidRDefault="00982A4F" w:rsidP="00B27388">
            <w:pPr>
              <w:pStyle w:val="TTSMTDTableCell"/>
            </w:pPr>
            <w:r w:rsidRPr="00E746B1">
              <w:t>Hyper-text transfer protocol secure</w:t>
            </w:r>
          </w:p>
        </w:tc>
      </w:tr>
      <w:tr w:rsidR="00982A4F" w:rsidRPr="00E746B1" w14:paraId="0D58AAA9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0FEE5B69" w14:textId="77777777" w:rsidR="00982A4F" w:rsidRPr="00763C07" w:rsidRDefault="00982A4F" w:rsidP="00B27388">
            <w:pPr>
              <w:pStyle w:val="TTSMTDTableCell"/>
            </w:pPr>
            <w:r w:rsidRPr="00763C07">
              <w:t>IM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46357F12" w14:textId="77777777" w:rsidR="00982A4F" w:rsidRPr="00E746B1" w:rsidRDefault="00982A4F" w:rsidP="00B27388">
            <w:pPr>
              <w:pStyle w:val="TTSMTDTableCell"/>
            </w:pPr>
            <w:r w:rsidRPr="00E746B1">
              <w:t>Instant Messaging</w:t>
            </w:r>
          </w:p>
        </w:tc>
      </w:tr>
      <w:tr w:rsidR="00982A4F" w:rsidRPr="00E746B1" w14:paraId="2B17B3B9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1D97D60F" w14:textId="77777777" w:rsidR="00982A4F" w:rsidRPr="00763C07" w:rsidRDefault="00982A4F" w:rsidP="00B27388">
            <w:pPr>
              <w:pStyle w:val="TTSMTDTableCell"/>
            </w:pPr>
            <w:r w:rsidRPr="00763C07">
              <w:t>KAP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64FBCDEC" w14:textId="77777777" w:rsidR="00982A4F" w:rsidRPr="00E746B1" w:rsidRDefault="00982A4F" w:rsidP="00B27388">
            <w:pPr>
              <w:pStyle w:val="TTSMTDTableCell"/>
            </w:pPr>
            <w:r w:rsidRPr="00E746B1">
              <w:t>Knowledge Acquisition Phase</w:t>
            </w:r>
          </w:p>
        </w:tc>
      </w:tr>
      <w:tr w:rsidR="00982A4F" w:rsidRPr="00E746B1" w14:paraId="2744AEFD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475683A4" w14:textId="77777777" w:rsidR="00982A4F" w:rsidRPr="00763C07" w:rsidRDefault="00982A4F" w:rsidP="00B27388">
            <w:pPr>
              <w:pStyle w:val="TTSMTDTableCell"/>
            </w:pPr>
            <w:r w:rsidRPr="00763C07">
              <w:t>KPI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5D0516B3" w14:textId="77777777" w:rsidR="00982A4F" w:rsidRPr="00E746B1" w:rsidRDefault="00982A4F" w:rsidP="00B27388">
            <w:pPr>
              <w:pStyle w:val="TTSMTDTableCell"/>
            </w:pPr>
            <w:r w:rsidRPr="00E746B1">
              <w:t>Key Performance Indicator</w:t>
            </w:r>
          </w:p>
        </w:tc>
      </w:tr>
      <w:tr w:rsidR="00982A4F" w:rsidRPr="00E746B1" w14:paraId="32613D17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10F9F136" w14:textId="77777777" w:rsidR="00982A4F" w:rsidRPr="00763C07" w:rsidRDefault="00982A4F" w:rsidP="00B27388">
            <w:pPr>
              <w:pStyle w:val="TTSMTDTableCell"/>
            </w:pPr>
            <w:r w:rsidRPr="00763C07">
              <w:t>KT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5FA75B2A" w14:textId="77777777" w:rsidR="00982A4F" w:rsidRPr="00E746B1" w:rsidRDefault="00982A4F" w:rsidP="00B27388">
            <w:pPr>
              <w:pStyle w:val="TTSMTDTableCell"/>
            </w:pPr>
            <w:r w:rsidRPr="00E746B1">
              <w:t>Knowledge Transition</w:t>
            </w:r>
          </w:p>
        </w:tc>
      </w:tr>
      <w:tr w:rsidR="00982A4F" w:rsidRPr="00E746B1" w14:paraId="6B27606B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5771653C" w14:textId="77777777" w:rsidR="00982A4F" w:rsidRPr="00763C07" w:rsidRDefault="00982A4F" w:rsidP="00B27388">
            <w:pPr>
              <w:pStyle w:val="TTSMTDTableCell"/>
            </w:pPr>
            <w:r w:rsidRPr="00763C07">
              <w:lastRenderedPageBreak/>
              <w:t>LAN/ WAN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34458C62" w14:textId="77777777" w:rsidR="00982A4F" w:rsidRPr="00E746B1" w:rsidRDefault="00982A4F" w:rsidP="00B27388">
            <w:pPr>
              <w:pStyle w:val="TTSMTDTableCell"/>
            </w:pPr>
            <w:r w:rsidRPr="00E746B1">
              <w:t>Local Area Network/Wide Area Network</w:t>
            </w:r>
          </w:p>
        </w:tc>
      </w:tr>
      <w:tr w:rsidR="00982A4F" w:rsidRPr="00E746B1" w14:paraId="405F6118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60AADA63" w14:textId="77777777" w:rsidR="00982A4F" w:rsidRPr="00763C07" w:rsidRDefault="00982A4F" w:rsidP="00B27388">
            <w:pPr>
              <w:pStyle w:val="TTSMTDTableCell"/>
            </w:pPr>
            <w:r w:rsidRPr="00763C07">
              <w:t>NTP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1588E900" w14:textId="77777777" w:rsidR="00982A4F" w:rsidRPr="00E746B1" w:rsidRDefault="00982A4F" w:rsidP="00B27388">
            <w:pPr>
              <w:pStyle w:val="TTSMTDTableCell"/>
            </w:pPr>
            <w:r w:rsidRPr="00E746B1">
              <w:t>Network Threat Protection</w:t>
            </w:r>
          </w:p>
        </w:tc>
      </w:tr>
      <w:tr w:rsidR="00982A4F" w:rsidRPr="00E746B1" w14:paraId="34FF4D4D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261CA31F" w14:textId="77777777" w:rsidR="00982A4F" w:rsidRPr="00763C07" w:rsidRDefault="00982A4F" w:rsidP="00B27388">
            <w:pPr>
              <w:pStyle w:val="TTSMTDTableCell"/>
            </w:pPr>
            <w:r w:rsidRPr="00763C07">
              <w:t>SLA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33AAA817" w14:textId="77777777" w:rsidR="00982A4F" w:rsidRPr="00E746B1" w:rsidRDefault="00982A4F" w:rsidP="00B27388">
            <w:pPr>
              <w:pStyle w:val="TTSMTDTableCell"/>
            </w:pPr>
            <w:r w:rsidRPr="00E746B1">
              <w:t>Service Level Agreements</w:t>
            </w:r>
          </w:p>
        </w:tc>
      </w:tr>
      <w:tr w:rsidR="00982A4F" w:rsidRPr="00E746B1" w14:paraId="66BA1DEC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41455FBC" w14:textId="77777777" w:rsidR="00982A4F" w:rsidRPr="00763C07" w:rsidRDefault="00982A4F" w:rsidP="00B27388">
            <w:pPr>
              <w:pStyle w:val="TTSMTDTableCell"/>
            </w:pPr>
            <w:r w:rsidRPr="00763C07">
              <w:t>SMTD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1D768431" w14:textId="77777777" w:rsidR="00982A4F" w:rsidRPr="00E746B1" w:rsidRDefault="00982A4F" w:rsidP="00B27388">
            <w:pPr>
              <w:pStyle w:val="TTSMTDTableCell"/>
            </w:pPr>
            <w:r w:rsidRPr="00E746B1">
              <w:t>System Maintenance &amp; Technical Document</w:t>
            </w:r>
          </w:p>
        </w:tc>
      </w:tr>
      <w:tr w:rsidR="00982A4F" w:rsidRPr="00E746B1" w14:paraId="27AFD2EC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0D1AC393" w14:textId="77777777" w:rsidR="00982A4F" w:rsidRPr="00763C07" w:rsidRDefault="00982A4F" w:rsidP="00B27388">
            <w:pPr>
              <w:pStyle w:val="TTSMTDTableCell"/>
            </w:pPr>
            <w:r w:rsidRPr="00763C07">
              <w:t>SNMP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56CD93E6" w14:textId="77777777" w:rsidR="00982A4F" w:rsidRPr="00E746B1" w:rsidRDefault="00982A4F" w:rsidP="00B27388">
            <w:pPr>
              <w:pStyle w:val="TTSMTDTableCell"/>
            </w:pPr>
            <w:r w:rsidRPr="00E746B1">
              <w:t>Simple network monitoring protocol</w:t>
            </w:r>
          </w:p>
        </w:tc>
      </w:tr>
      <w:tr w:rsidR="00982A4F" w:rsidRPr="00E746B1" w14:paraId="2B70A55B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1F3B5E96" w14:textId="77777777" w:rsidR="00982A4F" w:rsidRPr="00763C07" w:rsidRDefault="00982A4F" w:rsidP="00B27388">
            <w:pPr>
              <w:pStyle w:val="TTSMTDTableCell"/>
            </w:pPr>
            <w:r w:rsidRPr="00763C07">
              <w:t>SOW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43A85278" w14:textId="77777777" w:rsidR="00982A4F" w:rsidRPr="00E746B1" w:rsidRDefault="00982A4F" w:rsidP="00B27388">
            <w:pPr>
              <w:pStyle w:val="TTSMTDTableCell"/>
            </w:pPr>
            <w:r w:rsidRPr="00E746B1">
              <w:t>Statement of Work</w:t>
            </w:r>
          </w:p>
        </w:tc>
      </w:tr>
      <w:tr w:rsidR="00982A4F" w:rsidRPr="00E746B1" w14:paraId="4CF8D0C9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1B844CC8" w14:textId="77777777" w:rsidR="00982A4F" w:rsidRPr="00763C07" w:rsidRDefault="00982A4F" w:rsidP="00B27388">
            <w:pPr>
              <w:pStyle w:val="TTSMTDTableCell"/>
            </w:pPr>
            <w:r w:rsidRPr="00763C07">
              <w:t>vSS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3D825B64" w14:textId="77777777" w:rsidR="00982A4F" w:rsidRPr="00E746B1" w:rsidRDefault="00982A4F" w:rsidP="00B27388">
            <w:pPr>
              <w:pStyle w:val="TTSMTDTableCell"/>
            </w:pPr>
            <w:r w:rsidRPr="00E746B1">
              <w:t>Virtual Standard Switch</w:t>
            </w:r>
          </w:p>
        </w:tc>
      </w:tr>
      <w:tr w:rsidR="00982A4F" w:rsidRPr="00E746B1" w14:paraId="2F6F164A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006E9779" w14:textId="77777777" w:rsidR="00982A4F" w:rsidRPr="00763C07" w:rsidRDefault="00982A4F" w:rsidP="00B27388">
            <w:pPr>
              <w:pStyle w:val="TTSMTDTableCell"/>
            </w:pPr>
            <w:r w:rsidRPr="00763C07">
              <w:t>SSL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2DB5B860" w14:textId="77777777" w:rsidR="00982A4F" w:rsidRPr="00E746B1" w:rsidRDefault="00982A4F" w:rsidP="00B27388">
            <w:pPr>
              <w:pStyle w:val="TTSMTDTableCell"/>
            </w:pPr>
            <w:r w:rsidRPr="00E746B1">
              <w:t>Secure Socket Layer</w:t>
            </w:r>
          </w:p>
        </w:tc>
      </w:tr>
      <w:tr w:rsidR="00982A4F" w:rsidRPr="00E746B1" w14:paraId="16D7AD9D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53B6EAF0" w14:textId="77777777" w:rsidR="00982A4F" w:rsidRPr="00763C07" w:rsidRDefault="00982A4F" w:rsidP="00B27388">
            <w:pPr>
              <w:pStyle w:val="TTSMTDTableCell"/>
            </w:pPr>
            <w:r w:rsidRPr="00763C07">
              <w:t>SSO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2B5FD769" w14:textId="77777777" w:rsidR="00982A4F" w:rsidRPr="00E746B1" w:rsidRDefault="00982A4F" w:rsidP="00B27388">
            <w:pPr>
              <w:pStyle w:val="TTSMTDTableCell"/>
            </w:pPr>
            <w:r w:rsidRPr="00E746B1">
              <w:t>Single Sign On</w:t>
            </w:r>
          </w:p>
        </w:tc>
      </w:tr>
      <w:tr w:rsidR="00982A4F" w:rsidRPr="00E746B1" w14:paraId="65F27765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6B2C2B09" w14:textId="77777777" w:rsidR="00982A4F" w:rsidRPr="00763C07" w:rsidRDefault="00982A4F" w:rsidP="00B27388">
            <w:pPr>
              <w:pStyle w:val="TTSMTDTableCell"/>
            </w:pPr>
            <w:r w:rsidRPr="00763C07">
              <w:t>vDS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187BF1A8" w14:textId="77777777" w:rsidR="00982A4F" w:rsidRPr="00E746B1" w:rsidRDefault="00982A4F" w:rsidP="00B27388">
            <w:pPr>
              <w:pStyle w:val="TTSMTDTableCell"/>
            </w:pPr>
            <w:r w:rsidRPr="00E746B1">
              <w:t>Virtual Distributed Switch</w:t>
            </w:r>
          </w:p>
        </w:tc>
      </w:tr>
      <w:tr w:rsidR="00982A4F" w:rsidRPr="00E746B1" w14:paraId="46F649E7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21DB54D4" w14:textId="77777777" w:rsidR="00982A4F" w:rsidRPr="00763C07" w:rsidRDefault="00982A4F" w:rsidP="00B27388">
            <w:pPr>
              <w:pStyle w:val="TTSMTDTableCell"/>
            </w:pPr>
            <w:r w:rsidRPr="00763C07">
              <w:t>TCP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76521B82" w14:textId="77777777" w:rsidR="00982A4F" w:rsidRPr="00E746B1" w:rsidRDefault="00982A4F" w:rsidP="00B27388">
            <w:pPr>
              <w:pStyle w:val="TTSMTDTableCell"/>
            </w:pPr>
            <w:r w:rsidRPr="00E746B1">
              <w:t>Transmission control protocol</w:t>
            </w:r>
          </w:p>
        </w:tc>
      </w:tr>
      <w:tr w:rsidR="00982A4F" w:rsidRPr="00E746B1" w14:paraId="0CB66E7C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717E1089" w14:textId="77777777" w:rsidR="00982A4F" w:rsidRPr="00763C07" w:rsidRDefault="00982A4F" w:rsidP="00B27388">
            <w:pPr>
              <w:pStyle w:val="TTSMTDTableCell"/>
            </w:pPr>
            <w:r w:rsidRPr="00763C07">
              <w:t>vROPs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0C4D4E03" w14:textId="77777777" w:rsidR="00982A4F" w:rsidRPr="00E746B1" w:rsidRDefault="00982A4F" w:rsidP="00B27388">
            <w:pPr>
              <w:pStyle w:val="TTSMTDTableCell"/>
            </w:pPr>
            <w:r w:rsidRPr="00E746B1">
              <w:t>vRealize Operations Manager</w:t>
            </w:r>
          </w:p>
        </w:tc>
      </w:tr>
      <w:tr w:rsidR="00982A4F" w:rsidRPr="00E746B1" w14:paraId="32870C50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4DB930A9" w14:textId="77777777" w:rsidR="00982A4F" w:rsidRPr="00763C07" w:rsidRDefault="00982A4F" w:rsidP="00B27388">
            <w:pPr>
              <w:pStyle w:val="TTSMTDTableCell"/>
            </w:pPr>
            <w:r w:rsidRPr="00763C07">
              <w:t>RDC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548CA447" w14:textId="77777777" w:rsidR="00982A4F" w:rsidRPr="00E746B1" w:rsidRDefault="00982A4F" w:rsidP="00B27388">
            <w:pPr>
              <w:pStyle w:val="TTSMTDTableCell"/>
            </w:pPr>
            <w:r>
              <w:t>Regional Data Center</w:t>
            </w:r>
          </w:p>
        </w:tc>
      </w:tr>
      <w:tr w:rsidR="00982A4F" w:rsidRPr="00E746B1" w14:paraId="0EF2E560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01F02EB6" w14:textId="77777777" w:rsidR="00982A4F" w:rsidRPr="00763C07" w:rsidRDefault="00982A4F" w:rsidP="00B27388">
            <w:pPr>
              <w:pStyle w:val="TTSMTDTableCell"/>
            </w:pPr>
            <w:r w:rsidRPr="00763C07">
              <w:t>VR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763CA0D4" w14:textId="77777777" w:rsidR="00982A4F" w:rsidRPr="00E746B1" w:rsidRDefault="00982A4F" w:rsidP="00B27388">
            <w:pPr>
              <w:pStyle w:val="TTSMTDTableCell"/>
            </w:pPr>
            <w:r w:rsidRPr="00E746B1">
              <w:t>vSphere Replication</w:t>
            </w:r>
          </w:p>
        </w:tc>
      </w:tr>
      <w:tr w:rsidR="00982A4F" w:rsidRPr="00E746B1" w14:paraId="36311289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17563DC3" w14:textId="77777777" w:rsidR="00982A4F" w:rsidRPr="00763C07" w:rsidRDefault="00982A4F" w:rsidP="00B27388">
            <w:pPr>
              <w:pStyle w:val="TTSMTDTableCell"/>
            </w:pPr>
            <w:r w:rsidRPr="00763C07">
              <w:t>FI`s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628C29EB" w14:textId="77777777" w:rsidR="00982A4F" w:rsidRPr="00E746B1" w:rsidRDefault="00982A4F" w:rsidP="00B27388">
            <w:pPr>
              <w:pStyle w:val="TTSMTDTableCell"/>
            </w:pPr>
            <w:r w:rsidRPr="00F21169">
              <w:t>Fabric Interconnect</w:t>
            </w:r>
            <w:r>
              <w:t>s</w:t>
            </w:r>
          </w:p>
        </w:tc>
      </w:tr>
      <w:tr w:rsidR="00982A4F" w:rsidRPr="00E746B1" w14:paraId="7AACA74C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13A0D668" w14:textId="77777777" w:rsidR="00982A4F" w:rsidRPr="00763C07" w:rsidRDefault="00982A4F" w:rsidP="00B27388">
            <w:pPr>
              <w:pStyle w:val="TTSMTDTableCell"/>
            </w:pPr>
            <w:r w:rsidRPr="00763C07">
              <w:t>FEX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1C4E15F2" w14:textId="77777777" w:rsidR="00982A4F" w:rsidRPr="00E746B1" w:rsidRDefault="00982A4F" w:rsidP="00B27388">
            <w:pPr>
              <w:pStyle w:val="TTSMTDTableCell"/>
            </w:pPr>
            <w:r w:rsidRPr="00F21169">
              <w:t>Fabric Extenders</w:t>
            </w:r>
          </w:p>
        </w:tc>
      </w:tr>
      <w:tr w:rsidR="00982A4F" w:rsidRPr="00E746B1" w14:paraId="6D5B8DC6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4C9B0C44" w14:textId="77777777" w:rsidR="00982A4F" w:rsidRPr="00763C07" w:rsidRDefault="00982A4F" w:rsidP="00B27388">
            <w:pPr>
              <w:pStyle w:val="TTSMTDTableCell"/>
            </w:pPr>
            <w:r w:rsidRPr="00763C07">
              <w:t>CIMC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733257B4" w14:textId="77777777" w:rsidR="00982A4F" w:rsidRPr="00E746B1" w:rsidRDefault="00982A4F" w:rsidP="00B27388">
            <w:pPr>
              <w:pStyle w:val="TTSMTDTableCell"/>
            </w:pPr>
            <w:r w:rsidRPr="00F21169">
              <w:t>Cisco integrated  management controller</w:t>
            </w:r>
          </w:p>
        </w:tc>
      </w:tr>
      <w:tr w:rsidR="00982A4F" w:rsidRPr="00E746B1" w14:paraId="7238400F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</w:tcBorders>
          </w:tcPr>
          <w:p w14:paraId="6C5AC8A8" w14:textId="77777777" w:rsidR="00982A4F" w:rsidRPr="00763C07" w:rsidRDefault="00982A4F" w:rsidP="00B27388">
            <w:pPr>
              <w:pStyle w:val="TTSMTDTableCell"/>
            </w:pPr>
            <w:r w:rsidRPr="00763C07">
              <w:t>TCP</w:t>
            </w:r>
          </w:p>
        </w:tc>
        <w:tc>
          <w:tcPr>
            <w:tcW w:w="6592" w:type="dxa"/>
            <w:tcBorders>
              <w:right w:val="single" w:sz="4" w:space="0" w:color="000000" w:themeColor="text1"/>
            </w:tcBorders>
          </w:tcPr>
          <w:p w14:paraId="71D0CC3D" w14:textId="77777777" w:rsidR="00982A4F" w:rsidRPr="00E746B1" w:rsidRDefault="00982A4F" w:rsidP="00B27388">
            <w:pPr>
              <w:pStyle w:val="TTSMTDTableCell"/>
            </w:pPr>
            <w:r w:rsidRPr="00E746B1">
              <w:t>Transmission control protocol</w:t>
            </w:r>
          </w:p>
        </w:tc>
      </w:tr>
      <w:tr w:rsidR="00982A4F" w:rsidRPr="00E746B1" w14:paraId="4D4E2E71" w14:textId="77777777" w:rsidTr="004664B4">
        <w:trPr>
          <w:trHeight w:val="315"/>
        </w:trPr>
        <w:tc>
          <w:tcPr>
            <w:tcW w:w="2427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14:paraId="72FE820C" w14:textId="77777777" w:rsidR="00982A4F" w:rsidRPr="00763C07" w:rsidRDefault="00982A4F" w:rsidP="00B27388">
            <w:pPr>
              <w:pStyle w:val="TTSMTDTableCell"/>
            </w:pPr>
            <w:r w:rsidRPr="00763C07">
              <w:t>TCP/ IP</w:t>
            </w:r>
          </w:p>
        </w:tc>
        <w:tc>
          <w:tcPr>
            <w:tcW w:w="6592" w:type="dxa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14:paraId="28CFF747" w14:textId="77777777" w:rsidR="00982A4F" w:rsidRPr="00E746B1" w:rsidRDefault="00982A4F" w:rsidP="00B27388">
            <w:pPr>
              <w:pStyle w:val="TTSMTDTableCell"/>
            </w:pPr>
            <w:r w:rsidRPr="00E746B1">
              <w:t>Transmission Control Protocol /Internet Protocol</w:t>
            </w:r>
          </w:p>
        </w:tc>
      </w:tr>
    </w:tbl>
    <w:p w14:paraId="6149498C" w14:textId="641703A5" w:rsidR="009C5EB3" w:rsidRDefault="009C5EB3" w:rsidP="008C7DD8">
      <w:pPr>
        <w:pStyle w:val="TTSMTDTextStyle"/>
      </w:pPr>
    </w:p>
    <w:p w14:paraId="61F3AD07" w14:textId="5C41C872" w:rsidR="00C555DA" w:rsidRDefault="00C555DA" w:rsidP="008C7DD8">
      <w:pPr>
        <w:pStyle w:val="TTSMTDTextStyle"/>
      </w:pPr>
    </w:p>
    <w:p w14:paraId="62B3B4A0" w14:textId="23253797" w:rsidR="00C555DA" w:rsidRDefault="00C555DA" w:rsidP="008C7DD8">
      <w:pPr>
        <w:pStyle w:val="TTSMTDTextStyle"/>
      </w:pPr>
    </w:p>
    <w:p w14:paraId="65D2710C" w14:textId="5547C75A" w:rsidR="00C555DA" w:rsidRDefault="00C555DA" w:rsidP="008C7DD8">
      <w:pPr>
        <w:pStyle w:val="TTSMTDTextStyle"/>
      </w:pPr>
    </w:p>
    <w:p w14:paraId="3DB7BA69" w14:textId="4C772B81" w:rsidR="00C555DA" w:rsidRDefault="00C555DA" w:rsidP="008C7DD8">
      <w:pPr>
        <w:pStyle w:val="TTSMTDTextStyle"/>
      </w:pPr>
    </w:p>
    <w:p w14:paraId="12CCDA25" w14:textId="57D96E98" w:rsidR="00C555DA" w:rsidRDefault="00C555DA" w:rsidP="008C7DD8">
      <w:pPr>
        <w:pStyle w:val="TTSMTDTextStyle"/>
      </w:pPr>
    </w:p>
    <w:p w14:paraId="4B749D0D" w14:textId="53B9E1C6" w:rsidR="00C555DA" w:rsidRDefault="00C555DA" w:rsidP="008C7DD8">
      <w:pPr>
        <w:pStyle w:val="TTSMTDTextStyle"/>
      </w:pPr>
    </w:p>
    <w:p w14:paraId="1D1751E8" w14:textId="22ADF71E" w:rsidR="00C555DA" w:rsidRDefault="00C555DA" w:rsidP="008C7DD8">
      <w:pPr>
        <w:pStyle w:val="TTSMTDTextStyle"/>
      </w:pPr>
    </w:p>
    <w:p w14:paraId="06EDF878" w14:textId="7261BA67" w:rsidR="00C555DA" w:rsidRDefault="00C555DA" w:rsidP="008C7DD8">
      <w:pPr>
        <w:pStyle w:val="TTSMTDTextStyle"/>
      </w:pPr>
    </w:p>
    <w:p w14:paraId="2A390512" w14:textId="68843C8F" w:rsidR="00C555DA" w:rsidRDefault="00C555DA" w:rsidP="008C7DD8">
      <w:pPr>
        <w:pStyle w:val="TTSMTDTextStyle"/>
      </w:pPr>
    </w:p>
    <w:p w14:paraId="34141C8E" w14:textId="02984EED" w:rsidR="00C555DA" w:rsidRDefault="00C555DA" w:rsidP="008C7DD8">
      <w:pPr>
        <w:pStyle w:val="TTSMTDTextStyle"/>
      </w:pPr>
    </w:p>
    <w:p w14:paraId="28189DAF" w14:textId="53661645" w:rsidR="00C555DA" w:rsidRDefault="00C555DA" w:rsidP="008C7DD8">
      <w:pPr>
        <w:pStyle w:val="TTSMTDTextStyle"/>
      </w:pPr>
    </w:p>
    <w:p w14:paraId="0E7141CA" w14:textId="29F5AB5D" w:rsidR="00C555DA" w:rsidRDefault="00C555DA" w:rsidP="008C7DD8">
      <w:pPr>
        <w:pStyle w:val="TTSMTDTextStyle"/>
      </w:pPr>
    </w:p>
    <w:p w14:paraId="50BBE57A" w14:textId="535F593A" w:rsidR="00C555DA" w:rsidRDefault="00C555DA" w:rsidP="008C7DD8">
      <w:pPr>
        <w:pStyle w:val="TTSMTDTextStyle"/>
      </w:pPr>
    </w:p>
    <w:p w14:paraId="0BEEF318" w14:textId="68F09E35" w:rsidR="00C555DA" w:rsidRDefault="00C555DA" w:rsidP="008C7DD8">
      <w:pPr>
        <w:pStyle w:val="TTSMTDTextStyle"/>
      </w:pPr>
    </w:p>
    <w:p w14:paraId="71F243D3" w14:textId="7620D70E" w:rsidR="00C555DA" w:rsidRDefault="00C555DA" w:rsidP="008C7DD8">
      <w:pPr>
        <w:pStyle w:val="TTSMTDTextStyle"/>
      </w:pPr>
    </w:p>
    <w:p w14:paraId="00E43D6A" w14:textId="77777777" w:rsidR="00C555DA" w:rsidRPr="00DE3AB8" w:rsidRDefault="00C555DA" w:rsidP="008C7DD8">
      <w:pPr>
        <w:pStyle w:val="TTSMTDTextStyle"/>
      </w:pPr>
    </w:p>
    <w:sectPr w:rsidR="00C555DA" w:rsidRPr="00DE3AB8" w:rsidSect="006D4D07"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1440" w:right="1440" w:bottom="1440" w:left="1440" w:header="432" w:footer="504" w:gutter="0"/>
      <w:pgBorders w:offsetFrom="page">
        <w:top w:val="single" w:sz="2" w:space="24" w:color="323E4F" w:themeColor="text2" w:themeShade="BF"/>
        <w:left w:val="single" w:sz="2" w:space="24" w:color="323E4F" w:themeColor="text2" w:themeShade="BF"/>
        <w:bottom w:val="single" w:sz="2" w:space="24" w:color="323E4F" w:themeColor="text2" w:themeShade="BF"/>
        <w:right w:val="single" w:sz="2" w:space="24" w:color="323E4F" w:themeColor="text2" w:themeShade="BF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19B1F6" w14:textId="77777777" w:rsidR="00E36276" w:rsidRDefault="00E36276" w:rsidP="00475F80">
      <w:r>
        <w:separator/>
      </w:r>
    </w:p>
    <w:p w14:paraId="51CCD91F" w14:textId="77777777" w:rsidR="00E36276" w:rsidRDefault="00E36276"/>
  </w:endnote>
  <w:endnote w:type="continuationSeparator" w:id="0">
    <w:p w14:paraId="684B2FD1" w14:textId="77777777" w:rsidR="00E36276" w:rsidRDefault="00E36276" w:rsidP="00475F80">
      <w:r>
        <w:continuationSeparator/>
      </w:r>
    </w:p>
    <w:p w14:paraId="27766042" w14:textId="77777777" w:rsidR="00E36276" w:rsidRDefault="00E362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99B9A" w14:textId="040B8CF4" w:rsidR="00B338A9" w:rsidRDefault="00B338A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72576" behindDoc="0" locked="0" layoutInCell="1" allowOverlap="1" wp14:anchorId="4A2B2EF4" wp14:editId="52E7541D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5240" b="16510"/>
              <wp:wrapSquare wrapText="bothSides"/>
              <wp:docPr id="41" name="Text Box 41" descr="Internal to Wipr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3ED0C8" w14:textId="67DC5468" w:rsidR="00B338A9" w:rsidRPr="00B338A9" w:rsidRDefault="00B338A9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B338A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>Internal to Wipro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2B2EF4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6" type="#_x0000_t202" alt="Internal to Wipro" style="position:absolute;margin-left:0;margin-top:.05pt;width:34.95pt;height:34.95pt;z-index:25167257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C8BQIAABQ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" filled="f" stroked="f">
              <v:textbox style="mso-fit-shape-to-text:t" inset="5pt,0,0,0">
                <w:txbxContent>
                  <w:p w14:paraId="3F3ED0C8" w14:textId="67DC5468" w:rsidR="00B338A9" w:rsidRPr="00B338A9" w:rsidRDefault="00B338A9">
                    <w:pPr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B338A9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>Internal to Wipro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  <w:p w14:paraId="3B271E10" w14:textId="77777777" w:rsidR="00BC1353" w:rsidRDefault="00BC135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B2DC9F" w14:textId="6DAE1C4D" w:rsidR="00E95A72" w:rsidRDefault="00B338A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73600" behindDoc="0" locked="0" layoutInCell="1" allowOverlap="1" wp14:anchorId="4B80AB4F" wp14:editId="0F92C776">
              <wp:simplePos x="0" y="0"/>
              <wp:positionH relativeFrom="leftMargin">
                <wp:posOffset>419263</wp:posOffset>
              </wp:positionH>
              <wp:positionV relativeFrom="paragraph">
                <wp:posOffset>26670</wp:posOffset>
              </wp:positionV>
              <wp:extent cx="443865" cy="443865"/>
              <wp:effectExtent l="0" t="0" r="15240" b="16510"/>
              <wp:wrapSquare wrapText="bothSides"/>
              <wp:docPr id="42" name="Text Box 42" descr="Internal to Wipr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1994CC" w14:textId="1F6E58DD" w:rsidR="00B338A9" w:rsidRPr="00B338A9" w:rsidRDefault="00B338A9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B338A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>Internal to Wipro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80AB4F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27" type="#_x0000_t202" alt="Internal to Wipro" style="position:absolute;margin-left:33pt;margin-top:2.1pt;width:34.95pt;height:34.95pt;z-index:251673600;visibility:visible;mso-wrap-style:none;mso-wrap-distance-left:0;mso-wrap-distance-top:0;mso-wrap-distance-right:0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5xBw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" filled="f" stroked="f">
              <v:textbox style="mso-fit-shape-to-text:t" inset="5pt,0,0,0">
                <w:txbxContent>
                  <w:p w14:paraId="7B1994CC" w14:textId="1F6E58DD" w:rsidR="00B338A9" w:rsidRPr="00B338A9" w:rsidRDefault="00B338A9">
                    <w:pPr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B338A9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>Internal to Wipro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  <w:tbl>
    <w:tblPr>
      <w:tblW w:w="10482" w:type="dxa"/>
      <w:tblInd w:w="-678" w:type="dxa"/>
      <w:tblBorders>
        <w:top w:val="single" w:sz="8" w:space="0" w:color="002060"/>
        <w:left w:val="single" w:sz="8" w:space="0" w:color="002060"/>
        <w:bottom w:val="single" w:sz="8" w:space="0" w:color="002060"/>
        <w:right w:val="single" w:sz="8" w:space="0" w:color="002060"/>
        <w:insideH w:val="single" w:sz="8" w:space="0" w:color="002060"/>
        <w:insideV w:val="single" w:sz="8" w:space="0" w:color="002060"/>
      </w:tblBorders>
      <w:tblLook w:val="01E0" w:firstRow="1" w:lastRow="1" w:firstColumn="1" w:lastColumn="1" w:noHBand="0" w:noVBand="0"/>
    </w:tblPr>
    <w:tblGrid>
      <w:gridCol w:w="1976"/>
      <w:gridCol w:w="7059"/>
      <w:gridCol w:w="1447"/>
    </w:tblGrid>
    <w:tr w:rsidR="00E95A72" w:rsidRPr="00D77709" w14:paraId="467CAB13" w14:textId="77777777" w:rsidTr="00B674E4">
      <w:trPr>
        <w:trHeight w:val="354"/>
      </w:trPr>
      <w:tc>
        <w:tcPr>
          <w:tcW w:w="1976" w:type="dxa"/>
          <w:shd w:val="clear" w:color="auto" w:fill="auto"/>
          <w:vAlign w:val="center"/>
        </w:tcPr>
        <w:p w14:paraId="75C6AFB4" w14:textId="765CA7EB" w:rsidR="00E95A72" w:rsidRPr="00D77709" w:rsidRDefault="00EC27D9" w:rsidP="00915031">
          <w:pPr>
            <w:tabs>
              <w:tab w:val="left" w:pos="1200"/>
              <w:tab w:val="center" w:pos="4320"/>
              <w:tab w:val="right" w:pos="8640"/>
              <w:tab w:val="right" w:leader="dot" w:pos="9350"/>
            </w:tabs>
            <w:spacing w:before="60" w:after="60"/>
            <w:ind w:left="-15"/>
            <w:jc w:val="center"/>
            <w:rPr>
              <w:rFonts w:eastAsia="Calibri" w:cs="Mangal"/>
              <w:sz w:val="16"/>
              <w:szCs w:val="16"/>
            </w:rPr>
          </w:pPr>
          <w:r>
            <w:rPr>
              <w:rFonts w:eastAsia="Calibri" w:cs="Mangal"/>
              <w:sz w:val="16"/>
              <w:szCs w:val="16"/>
            </w:rPr>
            <w:t xml:space="preserve">Version </w:t>
          </w:r>
          <w:r w:rsidR="00120F5A">
            <w:rPr>
              <w:rFonts w:eastAsia="Calibri" w:cs="Mangal"/>
              <w:sz w:val="16"/>
              <w:szCs w:val="16"/>
            </w:rPr>
            <w:t>0.1</w:t>
          </w:r>
        </w:p>
      </w:tc>
      <w:tc>
        <w:tcPr>
          <w:tcW w:w="7059" w:type="dxa"/>
          <w:vAlign w:val="center"/>
        </w:tcPr>
        <w:p w14:paraId="624F749D" w14:textId="77777777" w:rsidR="00E95A72" w:rsidRPr="00D77709" w:rsidRDefault="00E95A72" w:rsidP="00915031">
          <w:pPr>
            <w:tabs>
              <w:tab w:val="left" w:pos="1200"/>
              <w:tab w:val="center" w:pos="4320"/>
              <w:tab w:val="right" w:pos="8640"/>
              <w:tab w:val="right" w:leader="dot" w:pos="9350"/>
            </w:tabs>
            <w:spacing w:before="60" w:after="60"/>
            <w:ind w:left="-15"/>
            <w:jc w:val="center"/>
            <w:rPr>
              <w:rFonts w:eastAsia="Calibri" w:cs="Mangal"/>
              <w:sz w:val="16"/>
              <w:szCs w:val="16"/>
            </w:rPr>
          </w:pPr>
          <w:r w:rsidRPr="00DE3AB8">
            <w:rPr>
              <w:rFonts w:eastAsia="Calibri" w:cs="Mangal"/>
              <w:sz w:val="16"/>
              <w:szCs w:val="16"/>
            </w:rPr>
            <w:t>CONFIDENTIAL</w:t>
          </w:r>
        </w:p>
      </w:tc>
      <w:tc>
        <w:tcPr>
          <w:tcW w:w="1447" w:type="dxa"/>
          <w:vAlign w:val="center"/>
        </w:tcPr>
        <w:p w14:paraId="1D399E5A" w14:textId="77777777" w:rsidR="00E95A72" w:rsidRPr="00D77709" w:rsidRDefault="00E95A72" w:rsidP="00915031">
          <w:pPr>
            <w:tabs>
              <w:tab w:val="left" w:pos="1200"/>
              <w:tab w:val="center" w:pos="4320"/>
              <w:tab w:val="right" w:pos="8640"/>
              <w:tab w:val="right" w:leader="dot" w:pos="9350"/>
            </w:tabs>
            <w:spacing w:before="60" w:after="60"/>
            <w:ind w:left="-15"/>
            <w:jc w:val="center"/>
            <w:rPr>
              <w:rFonts w:eastAsia="Calibri" w:cs="Mangal"/>
              <w:sz w:val="16"/>
              <w:szCs w:val="16"/>
            </w:rPr>
          </w:pPr>
          <w:r w:rsidRPr="00D77709">
            <w:rPr>
              <w:rFonts w:eastAsia="Calibri" w:cs="Mangal"/>
              <w:sz w:val="16"/>
              <w:szCs w:val="16"/>
            </w:rPr>
            <w:t xml:space="preserve">Page </w:t>
          </w:r>
          <w:r w:rsidRPr="00D77709">
            <w:rPr>
              <w:rFonts w:eastAsia="Calibri" w:cs="Mangal"/>
              <w:sz w:val="16"/>
              <w:szCs w:val="16"/>
            </w:rPr>
            <w:fldChar w:fldCharType="begin"/>
          </w:r>
          <w:r w:rsidRPr="00D77709">
            <w:rPr>
              <w:rFonts w:eastAsia="Calibri" w:cs="Mangal"/>
              <w:sz w:val="16"/>
              <w:szCs w:val="16"/>
            </w:rPr>
            <w:instrText xml:space="preserve"> PAGE </w:instrText>
          </w:r>
          <w:r w:rsidRPr="00D77709">
            <w:rPr>
              <w:rFonts w:eastAsia="Calibri" w:cs="Mangal"/>
              <w:sz w:val="16"/>
              <w:szCs w:val="16"/>
            </w:rPr>
            <w:fldChar w:fldCharType="separate"/>
          </w:r>
          <w:r w:rsidR="00EC27D9">
            <w:rPr>
              <w:rFonts w:eastAsia="Calibri" w:cs="Mangal"/>
              <w:noProof/>
              <w:sz w:val="16"/>
              <w:szCs w:val="16"/>
            </w:rPr>
            <w:t>2</w:t>
          </w:r>
          <w:r w:rsidRPr="00D77709">
            <w:rPr>
              <w:rFonts w:eastAsia="Calibri" w:cs="Mangal"/>
              <w:sz w:val="16"/>
              <w:szCs w:val="16"/>
            </w:rPr>
            <w:fldChar w:fldCharType="end"/>
          </w:r>
          <w:r w:rsidRPr="00D77709">
            <w:rPr>
              <w:rFonts w:eastAsia="Calibri" w:cs="Mangal"/>
              <w:sz w:val="16"/>
              <w:szCs w:val="16"/>
            </w:rPr>
            <w:t xml:space="preserve"> of </w:t>
          </w:r>
          <w:r w:rsidRPr="00D77709">
            <w:rPr>
              <w:rFonts w:eastAsia="Calibri" w:cs="Mangal"/>
              <w:noProof/>
              <w:sz w:val="16"/>
              <w:szCs w:val="16"/>
            </w:rPr>
            <w:fldChar w:fldCharType="begin"/>
          </w:r>
          <w:r w:rsidRPr="00D77709">
            <w:rPr>
              <w:rFonts w:eastAsia="Calibri" w:cs="Mangal"/>
              <w:noProof/>
              <w:sz w:val="16"/>
              <w:szCs w:val="16"/>
            </w:rPr>
            <w:instrText xml:space="preserve"> NUMPAGES </w:instrText>
          </w:r>
          <w:r w:rsidRPr="00D77709">
            <w:rPr>
              <w:rFonts w:eastAsia="Calibri" w:cs="Mangal"/>
              <w:noProof/>
              <w:sz w:val="16"/>
              <w:szCs w:val="16"/>
            </w:rPr>
            <w:fldChar w:fldCharType="separate"/>
          </w:r>
          <w:r w:rsidR="00EC27D9">
            <w:rPr>
              <w:rFonts w:eastAsia="Calibri" w:cs="Mangal"/>
              <w:noProof/>
              <w:sz w:val="16"/>
              <w:szCs w:val="16"/>
            </w:rPr>
            <w:t>104</w:t>
          </w:r>
          <w:r w:rsidRPr="00D77709">
            <w:rPr>
              <w:rFonts w:eastAsia="Calibri" w:cs="Mangal"/>
              <w:noProof/>
              <w:sz w:val="16"/>
              <w:szCs w:val="16"/>
            </w:rPr>
            <w:fldChar w:fldCharType="end"/>
          </w:r>
        </w:p>
      </w:tc>
    </w:tr>
  </w:tbl>
  <w:p w14:paraId="37BBE393" w14:textId="3989CC34" w:rsidR="00E95A72" w:rsidRDefault="00E95A72"/>
  <w:p w14:paraId="0E3CBC66" w14:textId="77777777" w:rsidR="00BC1353" w:rsidRDefault="00BC1353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5DF307" w14:textId="690F02C9" w:rsidR="00E95A72" w:rsidRDefault="00DF7F25">
    <w:r w:rsidRPr="00113A98">
      <w:rPr>
        <w:noProof/>
        <w:color w:val="000000"/>
      </w:rPr>
      <w:drawing>
        <wp:anchor distT="0" distB="0" distL="114300" distR="114300" simplePos="0" relativeHeight="251679744" behindDoc="0" locked="0" layoutInCell="1" allowOverlap="1" wp14:anchorId="138561DE" wp14:editId="3227874C">
          <wp:simplePos x="0" y="0"/>
          <wp:positionH relativeFrom="margin">
            <wp:posOffset>3839210</wp:posOffset>
          </wp:positionH>
          <wp:positionV relativeFrom="paragraph">
            <wp:posOffset>-197405</wp:posOffset>
          </wp:positionV>
          <wp:extent cx="2499360" cy="351155"/>
          <wp:effectExtent l="0" t="0" r="0" b="0"/>
          <wp:wrapNone/>
          <wp:docPr id="12" name="Picture 12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A picture containing shap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9360" cy="3511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416B5">
      <w:rPr>
        <w:noProof/>
      </w:rPr>
      <w:drawing>
        <wp:anchor distT="0" distB="0" distL="114300" distR="114300" simplePos="0" relativeHeight="251678720" behindDoc="0" locked="0" layoutInCell="1" allowOverlap="1" wp14:anchorId="2C6642E5" wp14:editId="7FEAD4A6">
          <wp:simplePos x="0" y="0"/>
          <wp:positionH relativeFrom="column">
            <wp:posOffset>-605235</wp:posOffset>
          </wp:positionH>
          <wp:positionV relativeFrom="paragraph">
            <wp:posOffset>-176530</wp:posOffset>
          </wp:positionV>
          <wp:extent cx="2294890" cy="333375"/>
          <wp:effectExtent l="0" t="0" r="0" b="952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4890" cy="333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38A9">
      <w:rPr>
        <w:noProof/>
      </w:rPr>
      <mc:AlternateContent>
        <mc:Choice Requires="wps">
          <w:drawing>
            <wp:anchor distT="0" distB="0" distL="0" distR="0" simplePos="0" relativeHeight="251671552" behindDoc="0" locked="0" layoutInCell="1" allowOverlap="1" wp14:anchorId="102B2BC5" wp14:editId="3583E763">
              <wp:simplePos x="0" y="0"/>
              <wp:positionH relativeFrom="leftMargin">
                <wp:posOffset>250662</wp:posOffset>
              </wp:positionH>
              <wp:positionV relativeFrom="paragraph">
                <wp:posOffset>27305</wp:posOffset>
              </wp:positionV>
              <wp:extent cx="443865" cy="443865"/>
              <wp:effectExtent l="0" t="0" r="15240" b="16510"/>
              <wp:wrapSquare wrapText="bothSides"/>
              <wp:docPr id="40" name="Text Box 40" descr="Internal to Wipr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6DDBF4" w14:textId="2B9C00E6" w:rsidR="00B338A9" w:rsidRPr="00B338A9" w:rsidRDefault="00B338A9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B338A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>Internal to Wipro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2B2BC5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28" type="#_x0000_t202" alt="Internal to Wipro" style="position:absolute;margin-left:19.75pt;margin-top:2.15pt;width:34.95pt;height:34.95pt;z-index:251671552;visibility:visible;mso-wrap-style:none;mso-wrap-distance-left:0;mso-wrap-distance-top:0;mso-wrap-distance-right:0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" filled="f" stroked="f">
              <v:textbox style="mso-fit-shape-to-text:t" inset="5pt,0,0,0">
                <w:txbxContent>
                  <w:p w14:paraId="626DDBF4" w14:textId="2B9C00E6" w:rsidR="00B338A9" w:rsidRPr="00B338A9" w:rsidRDefault="00B338A9">
                    <w:pPr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B338A9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>Internal to Wipro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6499FE" w14:textId="77777777" w:rsidR="00E36276" w:rsidRDefault="00E36276" w:rsidP="00475F80">
      <w:r>
        <w:separator/>
      </w:r>
    </w:p>
    <w:p w14:paraId="7D747717" w14:textId="77777777" w:rsidR="00E36276" w:rsidRDefault="00E36276"/>
  </w:footnote>
  <w:footnote w:type="continuationSeparator" w:id="0">
    <w:p w14:paraId="2859816B" w14:textId="77777777" w:rsidR="00E36276" w:rsidRDefault="00E36276" w:rsidP="00475F80">
      <w:r>
        <w:continuationSeparator/>
      </w:r>
    </w:p>
    <w:p w14:paraId="0CC6B96B" w14:textId="77777777" w:rsidR="00E36276" w:rsidRDefault="00E362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6B623B" w14:textId="5FE679B2" w:rsidR="00E95A72" w:rsidRDefault="00E95A72">
    <w:pPr>
      <w:pStyle w:val="Header"/>
    </w:pPr>
  </w:p>
  <w:tbl>
    <w:tblPr>
      <w:tblW w:w="10533" w:type="dxa"/>
      <w:tblInd w:w="-740" w:type="dxa"/>
      <w:tblBorders>
        <w:top w:val="single" w:sz="4" w:space="0" w:color="002060"/>
        <w:left w:val="single" w:sz="4" w:space="0" w:color="002060"/>
        <w:bottom w:val="single" w:sz="4" w:space="0" w:color="002060"/>
        <w:right w:val="single" w:sz="4" w:space="0" w:color="002060"/>
        <w:insideH w:val="single" w:sz="4" w:space="0" w:color="002060"/>
        <w:insideV w:val="single" w:sz="4" w:space="0" w:color="002060"/>
      </w:tblBorders>
      <w:tblLook w:val="04A0" w:firstRow="1" w:lastRow="0" w:firstColumn="1" w:lastColumn="0" w:noHBand="0" w:noVBand="1"/>
    </w:tblPr>
    <w:tblGrid>
      <w:gridCol w:w="2286"/>
      <w:gridCol w:w="7138"/>
      <w:gridCol w:w="1109"/>
    </w:tblGrid>
    <w:tr w:rsidR="00076FEC" w14:paraId="077342B3" w14:textId="77777777" w:rsidTr="00DC4D25">
      <w:trPr>
        <w:trHeight w:val="385"/>
      </w:trPr>
      <w:tc>
        <w:tcPr>
          <w:tcW w:w="1404" w:type="dxa"/>
          <w:vAlign w:val="center"/>
        </w:tcPr>
        <w:p w14:paraId="3AA43911" w14:textId="5933A9F2" w:rsidR="00E95A72" w:rsidRDefault="003264AE" w:rsidP="00DF7F25">
          <w:r w:rsidRPr="003264AE">
            <w:rPr>
              <w:noProof/>
            </w:rPr>
            <w:drawing>
              <wp:inline distT="0" distB="0" distL="0" distR="0" wp14:anchorId="2E0BA093" wp14:editId="6DB922F1">
                <wp:extent cx="1306701" cy="361950"/>
                <wp:effectExtent l="0" t="0" r="8255" b="0"/>
                <wp:docPr id="1058292024" name="Picture 3" descr="A close up of a logo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1BDE0802-C815-F813-220A-D476A2B0A301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3" descr="A close up of a logo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1BDE0802-C815-F813-220A-D476A2B0A301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633" cy="363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95" w:type="dxa"/>
          <w:vAlign w:val="center"/>
        </w:tcPr>
        <w:p w14:paraId="565572BA" w14:textId="25F53AC0" w:rsidR="00DF7F25" w:rsidRDefault="00000000" w:rsidP="00915031">
          <w:pPr>
            <w:pStyle w:val="TTSMTDheader"/>
          </w:pPr>
          <w:sdt>
            <w:sdtPr>
              <w:alias w:val="Category"/>
              <w:tag w:val=""/>
              <w:id w:val="228191508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1F5A5D">
                <w:t>Red hat Satellite server</w:t>
              </w:r>
            </w:sdtContent>
          </w:sdt>
        </w:p>
        <w:p w14:paraId="492E0D87" w14:textId="1D3E7A23" w:rsidR="00E95A72" w:rsidRDefault="00E95A72" w:rsidP="00915031">
          <w:pPr>
            <w:pStyle w:val="TTSMTDheader"/>
          </w:pPr>
          <w:r>
            <w:t xml:space="preserve"> </w:t>
          </w:r>
          <w:sdt>
            <w:sdtPr>
              <w:alias w:val="Title"/>
              <w:tag w:val=""/>
              <w:id w:val="2066299451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8C7DD8">
                <w:t>Standard Operating Procedure (SOP) Document</w:t>
              </w:r>
            </w:sdtContent>
          </w:sdt>
        </w:p>
      </w:tc>
      <w:tc>
        <w:tcPr>
          <w:tcW w:w="1234" w:type="dxa"/>
        </w:tcPr>
        <w:p w14:paraId="06C9D168" w14:textId="27D786BE" w:rsidR="00E95A72" w:rsidRDefault="00DF7F25" w:rsidP="00915031">
          <w:pPr>
            <w:jc w:val="right"/>
          </w:pPr>
          <w:r w:rsidRPr="00786962">
            <w:rPr>
              <w:noProof/>
            </w:rPr>
            <w:drawing>
              <wp:anchor distT="0" distB="0" distL="114300" distR="114300" simplePos="0" relativeHeight="251659776" behindDoc="1" locked="0" layoutInCell="1" allowOverlap="1" wp14:anchorId="559CCE3D" wp14:editId="0F9ECD8A">
                <wp:simplePos x="0" y="0"/>
                <wp:positionH relativeFrom="column">
                  <wp:posOffset>-27339</wp:posOffset>
                </wp:positionH>
                <wp:positionV relativeFrom="paragraph">
                  <wp:posOffset>-115141</wp:posOffset>
                </wp:positionV>
                <wp:extent cx="667385" cy="667385"/>
                <wp:effectExtent l="0" t="0" r="0" b="0"/>
                <wp:wrapNone/>
                <wp:docPr id="3" name="Picture 2" descr="image">
                  <a:extLst xmlns:a="http://schemas.openxmlformats.org/drawingml/2006/main">
                    <a:ext uri="{FF2B5EF4-FFF2-40B4-BE49-F238E27FC236}">
                      <a16:creationId xmlns:a16="http://schemas.microsoft.com/office/drawing/2014/main" id="{0856D5FA-E025-CE3B-CA77-8B66C6526C75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66" name="Picture 2" descr="image">
                          <a:extLst>
                            <a:ext uri="{FF2B5EF4-FFF2-40B4-BE49-F238E27FC236}">
                              <a16:creationId xmlns:a16="http://schemas.microsoft.com/office/drawing/2014/main" id="{0856D5FA-E025-CE3B-CA77-8B66C6526C75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7385" cy="6673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6BD27E2E" w14:textId="02998D5E" w:rsidR="00E95A72" w:rsidRDefault="00E95A72">
    <w:pPr>
      <w:pStyle w:val="Header"/>
    </w:pPr>
  </w:p>
  <w:p w14:paraId="074430CE" w14:textId="77777777" w:rsidR="00BC1353" w:rsidRDefault="00BC135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2401A4" w14:textId="15503292" w:rsidR="001E46D0" w:rsidRDefault="00113A98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70527" behindDoc="0" locked="0" layoutInCell="1" allowOverlap="1" wp14:anchorId="6712FFBF" wp14:editId="11380D21">
              <wp:simplePos x="0" y="0"/>
              <wp:positionH relativeFrom="column">
                <wp:posOffset>-609600</wp:posOffset>
              </wp:positionH>
              <wp:positionV relativeFrom="paragraph">
                <wp:posOffset>22013</wp:posOffset>
              </wp:positionV>
              <wp:extent cx="6949440" cy="11642725"/>
              <wp:effectExtent l="0" t="0" r="3810" b="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440" cy="11642725"/>
                        <a:chOff x="-533267" y="-4617742"/>
                        <a:chExt cx="7985241" cy="12446657"/>
                      </a:xfrm>
                    </wpg:grpSpPr>
                    <wps:wsp>
                      <wps:cNvPr id="2" name="object 9"/>
                      <wps:cNvSpPr/>
                      <wps:spPr>
                        <a:xfrm>
                          <a:off x="3114675" y="7600950"/>
                          <a:ext cx="228600" cy="227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5789" h="775789">
                              <a:moveTo>
                                <a:pt x="387894" y="0"/>
                              </a:moveTo>
                              <a:lnTo>
                                <a:pt x="328520" y="4544"/>
                              </a:lnTo>
                              <a:lnTo>
                                <a:pt x="270275" y="18177"/>
                              </a:lnTo>
                              <a:lnTo>
                                <a:pt x="214289" y="40900"/>
                              </a:lnTo>
                              <a:lnTo>
                                <a:pt x="161691" y="72711"/>
                              </a:lnTo>
                              <a:lnTo>
                                <a:pt x="113611" y="113611"/>
                              </a:lnTo>
                              <a:lnTo>
                                <a:pt x="72711" y="161691"/>
                              </a:lnTo>
                              <a:lnTo>
                                <a:pt x="40900" y="214289"/>
                              </a:lnTo>
                              <a:lnTo>
                                <a:pt x="18177" y="270275"/>
                              </a:lnTo>
                              <a:lnTo>
                                <a:pt x="4544" y="328520"/>
                              </a:lnTo>
                              <a:lnTo>
                                <a:pt x="0" y="387894"/>
                              </a:lnTo>
                              <a:lnTo>
                                <a:pt x="1136" y="417652"/>
                              </a:lnTo>
                              <a:lnTo>
                                <a:pt x="10225" y="476603"/>
                              </a:lnTo>
                              <a:lnTo>
                                <a:pt x="28402" y="533860"/>
                              </a:lnTo>
                              <a:lnTo>
                                <a:pt x="55669" y="588293"/>
                              </a:lnTo>
                              <a:lnTo>
                                <a:pt x="92025" y="638773"/>
                              </a:lnTo>
                              <a:lnTo>
                                <a:pt x="137016" y="683764"/>
                              </a:lnTo>
                              <a:lnTo>
                                <a:pt x="187496" y="720120"/>
                              </a:lnTo>
                              <a:lnTo>
                                <a:pt x="241929" y="747387"/>
                              </a:lnTo>
                              <a:lnTo>
                                <a:pt x="299186" y="765564"/>
                              </a:lnTo>
                              <a:lnTo>
                                <a:pt x="358137" y="774653"/>
                              </a:lnTo>
                              <a:lnTo>
                                <a:pt x="387894" y="775789"/>
                              </a:lnTo>
                              <a:lnTo>
                                <a:pt x="417652" y="774653"/>
                              </a:lnTo>
                              <a:lnTo>
                                <a:pt x="476603" y="765564"/>
                              </a:lnTo>
                              <a:lnTo>
                                <a:pt x="533860" y="747387"/>
                              </a:lnTo>
                              <a:lnTo>
                                <a:pt x="588293" y="720120"/>
                              </a:lnTo>
                              <a:lnTo>
                                <a:pt x="638773" y="683764"/>
                              </a:lnTo>
                              <a:lnTo>
                                <a:pt x="683764" y="638773"/>
                              </a:lnTo>
                              <a:lnTo>
                                <a:pt x="720120" y="588293"/>
                              </a:lnTo>
                              <a:lnTo>
                                <a:pt x="747387" y="533860"/>
                              </a:lnTo>
                              <a:lnTo>
                                <a:pt x="765564" y="476603"/>
                              </a:lnTo>
                              <a:lnTo>
                                <a:pt x="774653" y="417652"/>
                              </a:lnTo>
                              <a:lnTo>
                                <a:pt x="775789" y="387894"/>
                              </a:lnTo>
                              <a:lnTo>
                                <a:pt x="774653" y="358137"/>
                              </a:lnTo>
                              <a:lnTo>
                                <a:pt x="765564" y="299186"/>
                              </a:lnTo>
                              <a:lnTo>
                                <a:pt x="747387" y="241929"/>
                              </a:lnTo>
                              <a:lnTo>
                                <a:pt x="720120" y="187496"/>
                              </a:lnTo>
                              <a:lnTo>
                                <a:pt x="683764" y="137016"/>
                              </a:lnTo>
                              <a:lnTo>
                                <a:pt x="638773" y="92025"/>
                              </a:lnTo>
                              <a:lnTo>
                                <a:pt x="588293" y="55669"/>
                              </a:lnTo>
                              <a:lnTo>
                                <a:pt x="533860" y="28402"/>
                              </a:lnTo>
                              <a:lnTo>
                                <a:pt x="476603" y="10225"/>
                              </a:lnTo>
                              <a:lnTo>
                                <a:pt x="417652" y="1136"/>
                              </a:lnTo>
                              <a:lnTo>
                                <a:pt x="3878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356E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  <wps:wsp>
                      <wps:cNvPr id="7" name="object 7"/>
                      <wps:cNvSpPr/>
                      <wps:spPr>
                        <a:xfrm>
                          <a:off x="5581650" y="7343775"/>
                          <a:ext cx="381000" cy="38047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273" h="1028274">
                              <a:moveTo>
                                <a:pt x="514136" y="0"/>
                              </a:moveTo>
                              <a:lnTo>
                                <a:pt x="474694" y="1505"/>
                              </a:lnTo>
                              <a:lnTo>
                                <a:pt x="435438" y="6023"/>
                              </a:lnTo>
                              <a:lnTo>
                                <a:pt x="396557" y="13552"/>
                              </a:lnTo>
                              <a:lnTo>
                                <a:pt x="358237" y="24094"/>
                              </a:lnTo>
                              <a:lnTo>
                                <a:pt x="320666" y="37646"/>
                              </a:lnTo>
                              <a:lnTo>
                                <a:pt x="284030" y="54211"/>
                              </a:lnTo>
                              <a:lnTo>
                                <a:pt x="248517" y="73787"/>
                              </a:lnTo>
                              <a:lnTo>
                                <a:pt x="214314" y="96376"/>
                              </a:lnTo>
                              <a:lnTo>
                                <a:pt x="181608" y="121975"/>
                              </a:lnTo>
                              <a:lnTo>
                                <a:pt x="150586" y="150587"/>
                              </a:lnTo>
                              <a:lnTo>
                                <a:pt x="121975" y="181609"/>
                              </a:lnTo>
                              <a:lnTo>
                                <a:pt x="96375" y="214315"/>
                              </a:lnTo>
                              <a:lnTo>
                                <a:pt x="73787" y="248518"/>
                              </a:lnTo>
                              <a:lnTo>
                                <a:pt x="54211" y="284031"/>
                              </a:lnTo>
                              <a:lnTo>
                                <a:pt x="37646" y="320667"/>
                              </a:lnTo>
                              <a:lnTo>
                                <a:pt x="24093" y="358238"/>
                              </a:lnTo>
                              <a:lnTo>
                                <a:pt x="13552" y="396558"/>
                              </a:lnTo>
                              <a:lnTo>
                                <a:pt x="6023" y="435439"/>
                              </a:lnTo>
                              <a:lnTo>
                                <a:pt x="1505" y="474695"/>
                              </a:lnTo>
                              <a:lnTo>
                                <a:pt x="0" y="514137"/>
                              </a:lnTo>
                              <a:lnTo>
                                <a:pt x="1505" y="553580"/>
                              </a:lnTo>
                              <a:lnTo>
                                <a:pt x="6023" y="592835"/>
                              </a:lnTo>
                              <a:lnTo>
                                <a:pt x="13552" y="631716"/>
                              </a:lnTo>
                              <a:lnTo>
                                <a:pt x="24093" y="670036"/>
                              </a:lnTo>
                              <a:lnTo>
                                <a:pt x="37646" y="707607"/>
                              </a:lnTo>
                              <a:lnTo>
                                <a:pt x="54211" y="744243"/>
                              </a:lnTo>
                              <a:lnTo>
                                <a:pt x="73787" y="779756"/>
                              </a:lnTo>
                              <a:lnTo>
                                <a:pt x="96375" y="813959"/>
                              </a:lnTo>
                              <a:lnTo>
                                <a:pt x="121975" y="846665"/>
                              </a:lnTo>
                              <a:lnTo>
                                <a:pt x="150586" y="877686"/>
                              </a:lnTo>
                              <a:lnTo>
                                <a:pt x="181608" y="906298"/>
                              </a:lnTo>
                              <a:lnTo>
                                <a:pt x="214314" y="931898"/>
                              </a:lnTo>
                              <a:lnTo>
                                <a:pt x="248517" y="954486"/>
                              </a:lnTo>
                              <a:lnTo>
                                <a:pt x="284030" y="974062"/>
                              </a:lnTo>
                              <a:lnTo>
                                <a:pt x="320666" y="990627"/>
                              </a:lnTo>
                              <a:lnTo>
                                <a:pt x="358237" y="1004180"/>
                              </a:lnTo>
                              <a:lnTo>
                                <a:pt x="396557" y="1014721"/>
                              </a:lnTo>
                              <a:lnTo>
                                <a:pt x="435438" y="1022250"/>
                              </a:lnTo>
                              <a:lnTo>
                                <a:pt x="474694" y="1026768"/>
                              </a:lnTo>
                              <a:lnTo>
                                <a:pt x="514136" y="1028274"/>
                              </a:lnTo>
                              <a:lnTo>
                                <a:pt x="553579" y="1026768"/>
                              </a:lnTo>
                              <a:lnTo>
                                <a:pt x="592834" y="1022250"/>
                              </a:lnTo>
                              <a:lnTo>
                                <a:pt x="631715" y="1014721"/>
                              </a:lnTo>
                              <a:lnTo>
                                <a:pt x="670035" y="1004180"/>
                              </a:lnTo>
                              <a:lnTo>
                                <a:pt x="707606" y="990627"/>
                              </a:lnTo>
                              <a:lnTo>
                                <a:pt x="744242" y="974062"/>
                              </a:lnTo>
                              <a:lnTo>
                                <a:pt x="779755" y="954486"/>
                              </a:lnTo>
                              <a:lnTo>
                                <a:pt x="813958" y="931898"/>
                              </a:lnTo>
                              <a:lnTo>
                                <a:pt x="846664" y="906298"/>
                              </a:lnTo>
                              <a:lnTo>
                                <a:pt x="877686" y="877686"/>
                              </a:lnTo>
                              <a:lnTo>
                                <a:pt x="906297" y="846665"/>
                              </a:lnTo>
                              <a:lnTo>
                                <a:pt x="931897" y="813959"/>
                              </a:lnTo>
                              <a:lnTo>
                                <a:pt x="954485" y="779756"/>
                              </a:lnTo>
                              <a:lnTo>
                                <a:pt x="974062" y="744243"/>
                              </a:lnTo>
                              <a:lnTo>
                                <a:pt x="990626" y="707607"/>
                              </a:lnTo>
                              <a:lnTo>
                                <a:pt x="1004179" y="670036"/>
                              </a:lnTo>
                              <a:lnTo>
                                <a:pt x="1014720" y="631716"/>
                              </a:lnTo>
                              <a:lnTo>
                                <a:pt x="1022250" y="592835"/>
                              </a:lnTo>
                              <a:lnTo>
                                <a:pt x="1026767" y="553580"/>
                              </a:lnTo>
                              <a:lnTo>
                                <a:pt x="1028273" y="514137"/>
                              </a:lnTo>
                              <a:lnTo>
                                <a:pt x="1026767" y="474695"/>
                              </a:lnTo>
                              <a:lnTo>
                                <a:pt x="1022250" y="435439"/>
                              </a:lnTo>
                              <a:lnTo>
                                <a:pt x="1014720" y="396558"/>
                              </a:lnTo>
                              <a:lnTo>
                                <a:pt x="1004179" y="358238"/>
                              </a:lnTo>
                              <a:lnTo>
                                <a:pt x="990626" y="320667"/>
                              </a:lnTo>
                              <a:lnTo>
                                <a:pt x="974062" y="284031"/>
                              </a:lnTo>
                              <a:lnTo>
                                <a:pt x="954485" y="248518"/>
                              </a:lnTo>
                              <a:lnTo>
                                <a:pt x="931897" y="214315"/>
                              </a:lnTo>
                              <a:lnTo>
                                <a:pt x="906297" y="181609"/>
                              </a:lnTo>
                              <a:lnTo>
                                <a:pt x="877686" y="150587"/>
                              </a:lnTo>
                              <a:lnTo>
                                <a:pt x="846664" y="121975"/>
                              </a:lnTo>
                              <a:lnTo>
                                <a:pt x="813958" y="96376"/>
                              </a:lnTo>
                              <a:lnTo>
                                <a:pt x="779755" y="73787"/>
                              </a:lnTo>
                              <a:lnTo>
                                <a:pt x="744242" y="54211"/>
                              </a:lnTo>
                              <a:lnTo>
                                <a:pt x="707606" y="37646"/>
                              </a:lnTo>
                              <a:lnTo>
                                <a:pt x="670035" y="24094"/>
                              </a:lnTo>
                              <a:lnTo>
                                <a:pt x="631715" y="13552"/>
                              </a:lnTo>
                              <a:lnTo>
                                <a:pt x="592834" y="6023"/>
                              </a:lnTo>
                              <a:lnTo>
                                <a:pt x="553579" y="1505"/>
                              </a:lnTo>
                              <a:lnTo>
                                <a:pt x="5141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1E0">
                            <a:alpha val="60000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  <wps:wsp>
                      <wps:cNvPr id="8" name="object 10"/>
                      <wps:cNvSpPr/>
                      <wps:spPr>
                        <a:xfrm>
                          <a:off x="4238625" y="7553325"/>
                          <a:ext cx="247650" cy="247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3233" h="1223233">
                              <a:moveTo>
                                <a:pt x="611616" y="0"/>
                              </a:moveTo>
                              <a:lnTo>
                                <a:pt x="564695" y="1791"/>
                              </a:lnTo>
                              <a:lnTo>
                                <a:pt x="517997" y="7165"/>
                              </a:lnTo>
                              <a:lnTo>
                                <a:pt x="471744" y="16122"/>
                              </a:lnTo>
                              <a:lnTo>
                                <a:pt x="426158" y="28662"/>
                              </a:lnTo>
                              <a:lnTo>
                                <a:pt x="381464" y="44784"/>
                              </a:lnTo>
                              <a:lnTo>
                                <a:pt x="337882" y="64489"/>
                              </a:lnTo>
                              <a:lnTo>
                                <a:pt x="295636" y="87777"/>
                              </a:lnTo>
                              <a:lnTo>
                                <a:pt x="254948" y="114648"/>
                              </a:lnTo>
                              <a:lnTo>
                                <a:pt x="216041" y="145102"/>
                              </a:lnTo>
                              <a:lnTo>
                                <a:pt x="179137" y="179138"/>
                              </a:lnTo>
                              <a:lnTo>
                                <a:pt x="145101" y="216042"/>
                              </a:lnTo>
                              <a:lnTo>
                                <a:pt x="114648" y="254949"/>
                              </a:lnTo>
                              <a:lnTo>
                                <a:pt x="87777" y="295637"/>
                              </a:lnTo>
                              <a:lnTo>
                                <a:pt x="64489" y="337883"/>
                              </a:lnTo>
                              <a:lnTo>
                                <a:pt x="44784" y="381464"/>
                              </a:lnTo>
                              <a:lnTo>
                                <a:pt x="28662" y="426159"/>
                              </a:lnTo>
                              <a:lnTo>
                                <a:pt x="16122" y="471744"/>
                              </a:lnTo>
                              <a:lnTo>
                                <a:pt x="7165" y="517997"/>
                              </a:lnTo>
                              <a:lnTo>
                                <a:pt x="1791" y="564696"/>
                              </a:lnTo>
                              <a:lnTo>
                                <a:pt x="0" y="611616"/>
                              </a:lnTo>
                              <a:lnTo>
                                <a:pt x="1791" y="658537"/>
                              </a:lnTo>
                              <a:lnTo>
                                <a:pt x="7165" y="705236"/>
                              </a:lnTo>
                              <a:lnTo>
                                <a:pt x="16122" y="751489"/>
                              </a:lnTo>
                              <a:lnTo>
                                <a:pt x="28662" y="797074"/>
                              </a:lnTo>
                              <a:lnTo>
                                <a:pt x="44784" y="841768"/>
                              </a:lnTo>
                              <a:lnTo>
                                <a:pt x="64489" y="885350"/>
                              </a:lnTo>
                              <a:lnTo>
                                <a:pt x="87777" y="927596"/>
                              </a:lnTo>
                              <a:lnTo>
                                <a:pt x="114648" y="968284"/>
                              </a:lnTo>
                              <a:lnTo>
                                <a:pt x="145101" y="1007191"/>
                              </a:lnTo>
                              <a:lnTo>
                                <a:pt x="179137" y="1044095"/>
                              </a:lnTo>
                              <a:lnTo>
                                <a:pt x="216041" y="1078131"/>
                              </a:lnTo>
                              <a:lnTo>
                                <a:pt x="254948" y="1108585"/>
                              </a:lnTo>
                              <a:lnTo>
                                <a:pt x="295636" y="1135456"/>
                              </a:lnTo>
                              <a:lnTo>
                                <a:pt x="337882" y="1158744"/>
                              </a:lnTo>
                              <a:lnTo>
                                <a:pt x="381464" y="1178449"/>
                              </a:lnTo>
                              <a:lnTo>
                                <a:pt x="426158" y="1194571"/>
                              </a:lnTo>
                              <a:lnTo>
                                <a:pt x="471744" y="1207111"/>
                              </a:lnTo>
                              <a:lnTo>
                                <a:pt x="517997" y="1216068"/>
                              </a:lnTo>
                              <a:lnTo>
                                <a:pt x="564695" y="1221442"/>
                              </a:lnTo>
                              <a:lnTo>
                                <a:pt x="611616" y="1223233"/>
                              </a:lnTo>
                              <a:lnTo>
                                <a:pt x="658537" y="1221442"/>
                              </a:lnTo>
                              <a:lnTo>
                                <a:pt x="705235" y="1216068"/>
                              </a:lnTo>
                              <a:lnTo>
                                <a:pt x="751488" y="1207111"/>
                              </a:lnTo>
                              <a:lnTo>
                                <a:pt x="797073" y="1194571"/>
                              </a:lnTo>
                              <a:lnTo>
                                <a:pt x="841768" y="1178449"/>
                              </a:lnTo>
                              <a:lnTo>
                                <a:pt x="885349" y="1158744"/>
                              </a:lnTo>
                              <a:lnTo>
                                <a:pt x="927596" y="1135456"/>
                              </a:lnTo>
                              <a:lnTo>
                                <a:pt x="968283" y="1108585"/>
                              </a:lnTo>
                              <a:lnTo>
                                <a:pt x="1007191" y="1078131"/>
                              </a:lnTo>
                              <a:lnTo>
                                <a:pt x="1044094" y="1044095"/>
                              </a:lnTo>
                              <a:lnTo>
                                <a:pt x="1078130" y="1007191"/>
                              </a:lnTo>
                              <a:lnTo>
                                <a:pt x="1108584" y="968284"/>
                              </a:lnTo>
                              <a:lnTo>
                                <a:pt x="1135455" y="927596"/>
                              </a:lnTo>
                              <a:lnTo>
                                <a:pt x="1158743" y="885350"/>
                              </a:lnTo>
                              <a:lnTo>
                                <a:pt x="1178448" y="841768"/>
                              </a:lnTo>
                              <a:lnTo>
                                <a:pt x="1194571" y="797074"/>
                              </a:lnTo>
                              <a:lnTo>
                                <a:pt x="1207110" y="751489"/>
                              </a:lnTo>
                              <a:lnTo>
                                <a:pt x="1216067" y="705236"/>
                              </a:lnTo>
                              <a:lnTo>
                                <a:pt x="1221441" y="658537"/>
                              </a:lnTo>
                              <a:lnTo>
                                <a:pt x="1223233" y="611616"/>
                              </a:lnTo>
                              <a:lnTo>
                                <a:pt x="1221441" y="564696"/>
                              </a:lnTo>
                              <a:lnTo>
                                <a:pt x="1216067" y="517997"/>
                              </a:lnTo>
                              <a:lnTo>
                                <a:pt x="1207110" y="471744"/>
                              </a:lnTo>
                              <a:lnTo>
                                <a:pt x="1194571" y="426159"/>
                              </a:lnTo>
                              <a:lnTo>
                                <a:pt x="1178448" y="381464"/>
                              </a:lnTo>
                              <a:lnTo>
                                <a:pt x="1158743" y="337883"/>
                              </a:lnTo>
                              <a:lnTo>
                                <a:pt x="1135455" y="295637"/>
                              </a:lnTo>
                              <a:lnTo>
                                <a:pt x="1108584" y="254949"/>
                              </a:lnTo>
                              <a:lnTo>
                                <a:pt x="1078130" y="216042"/>
                              </a:lnTo>
                              <a:lnTo>
                                <a:pt x="1044094" y="179138"/>
                              </a:lnTo>
                              <a:lnTo>
                                <a:pt x="1007191" y="145102"/>
                              </a:lnTo>
                              <a:lnTo>
                                <a:pt x="968283" y="114648"/>
                              </a:lnTo>
                              <a:lnTo>
                                <a:pt x="927596" y="87777"/>
                              </a:lnTo>
                              <a:lnTo>
                                <a:pt x="885349" y="64489"/>
                              </a:lnTo>
                              <a:lnTo>
                                <a:pt x="841768" y="44784"/>
                              </a:lnTo>
                              <a:lnTo>
                                <a:pt x="797073" y="28662"/>
                              </a:lnTo>
                              <a:lnTo>
                                <a:pt x="751488" y="16122"/>
                              </a:lnTo>
                              <a:lnTo>
                                <a:pt x="705235" y="7165"/>
                              </a:lnTo>
                              <a:lnTo>
                                <a:pt x="658537" y="1791"/>
                              </a:lnTo>
                              <a:lnTo>
                                <a:pt x="6116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5F6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-533267" y="-4617742"/>
                          <a:ext cx="7985241" cy="107815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F213737" id="Group 4" o:spid="_x0000_s1026" style="position:absolute;margin-left:-48pt;margin-top:1.75pt;width:547.2pt;height:916.75pt;z-index:251670527;mso-width-relative:margin;mso-height-relative:margin" coordorigin="-5332,-46177" coordsize="79852,124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">
              <v:shape id="object 9" o:spid="_x0000_s1027" style="position:absolute;left:31146;top:76009;width:2286;height:2280;visibility:visible;mso-wrap-style:square;v-text-anchor:top" coordsize="775789,775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" path="m387894,l328520,4544,270275,18177,214289,40900,161691,72711r-48080,40900l72711,161691,40900,214289,18177,270275,4544,328520,,387894r1136,29758l10225,476603r18177,57257l55669,588293r36356,50480l137016,683764r50480,36356l241929,747387r57257,18177l358137,774653r29757,1136l417652,774653r58951,-9089l533860,747387r54433,-27267l638773,683764r44991,-44991l720120,588293r27267,-54433l765564,476603r9089,-58951l775789,387894r-1136,-29757l765564,299186,747387,241929,720120,187496,683764,137016,638773,92025,588293,55669,533860,28402,476603,10225,417652,1136,387894,xe" fillcolor="#0d356e" stroked="f">
                <v:path arrowok="t"/>
              </v:shape>
              <v:shape id="object 7" o:spid="_x0000_s1028" style="position:absolute;left:55816;top:73437;width:3810;height:3805;visibility:visible;mso-wrap-style:square;v-text-anchor:top" coordsize="1028273,1028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" path="m514136,l474694,1505,435438,6023r-38881,7529l358237,24094,320666,37646,284030,54211,248517,73787,214314,96376r-32706,25599l150586,150587r-28611,31022l96375,214315,73787,248518,54211,284031,37646,320667,24093,358238,13552,396558,6023,435439,1505,474695,,514137r1505,39443l6023,592835r7529,38881l24093,670036r13553,37571l54211,744243r19576,35513l96375,813959r25600,32706l150586,877686r31022,28612l214314,931898r34203,22588l284030,974062r36636,16565l358237,1004180r38320,10541l435438,1022250r39256,4518l514136,1028274r39443,-1506l592834,1022250r38881,-7529l670035,1004180r37571,-13553l744242,974062r35513,-19576l813958,931898r32706,-25600l877686,877686r28611,-31021l931897,813959r22588,-34203l974062,744243r16564,-36636l1004179,670036r10541,-38320l1022250,592835r4517,-39255l1028273,514137r-1506,-39442l1022250,435439r-7530,-38881l1004179,358238,990626,320667,974062,284031,954485,248518,931897,214315,906297,181609,877686,150587,846664,121975,813958,96376,779755,73787,744242,54211,707606,37646,670035,24094,631715,13552,592834,6023,553579,1505,514136,xe" fillcolor="#00a1e0" stroked="f">
                <v:fill opacity="39321f"/>
                <v:path arrowok="t"/>
              </v:shape>
              <v:shape id="object 10" o:spid="_x0000_s1029" style="position:absolute;left:42386;top:75533;width:2476;height:2476;visibility:visible;mso-wrap-style:square;v-text-anchor:top" coordsize="1223233,1223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" path="m611616,l564695,1791,517997,7165r-46253,8957l426158,28662,381464,44784,337882,64489,295636,87777r-40688,26871l216041,145102r-36904,34036l145101,216042r-30453,38907l87777,295637,64489,337883,44784,381464,28662,426159,16122,471744,7165,517997,1791,564696,,611616r1791,46921l7165,705236r8957,46253l28662,797074r16122,44694l64489,885350r23288,42246l114648,968284r30453,38907l179137,1044095r36904,34036l254948,1108585r40688,26871l337882,1158744r43582,19705l426158,1194571r45586,12540l517997,1216068r46698,5374l611616,1223233r46921,-1791l705235,1216068r46253,-8957l797073,1194571r44695,-16122l885349,1158744r42247,-23288l968283,1108585r38908,-30454l1044094,1044095r34036,-36904l1108584,968284r26871,-40688l1158743,885350r19705,-43582l1194571,797074r12539,-45585l1216067,705236r5374,-46699l1223233,611616r-1792,-46920l1216067,517997r-8957,-46253l1194571,426159r-16123,-44695l1158743,337883r-23288,-42246l1108584,254949r-30454,-38907l1044094,179138r-36903,-34036l968283,114648,927596,87777,885349,64489,841768,44784,797073,28662,751488,16122,705235,7165,658537,1791,611616,xe" fillcolor="#f05f69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30" type="#_x0000_t75" style="position:absolute;left:-5332;top:-46177;width:79851;height:107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">
                <v:imagedata r:id="rId2" o:title="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52EC7EC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2"/>
    <w:multiLevelType w:val="singleLevel"/>
    <w:tmpl w:val="530C5D2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79AE935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748A4D9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C64ABCD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3A4DC0"/>
    <w:multiLevelType w:val="hybridMultilevel"/>
    <w:tmpl w:val="E4FA11B0"/>
    <w:lvl w:ilvl="0" w:tplc="CA32698E">
      <w:start w:val="1"/>
      <w:numFmt w:val="bullet"/>
      <w:pStyle w:val="TTBulletList3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26F7CCC"/>
    <w:multiLevelType w:val="multilevel"/>
    <w:tmpl w:val="0409001D"/>
    <w:styleLink w:val="OlympBullestList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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03FF7E4B"/>
    <w:multiLevelType w:val="multilevel"/>
    <w:tmpl w:val="B2C255D4"/>
    <w:lvl w:ilvl="0">
      <w:start w:val="1"/>
      <w:numFmt w:val="decimal"/>
      <w:pStyle w:val="Heading1SMTDTIS"/>
      <w:lvlText w:val="%1."/>
      <w:lvlJc w:val="left"/>
      <w:pPr>
        <w:tabs>
          <w:tab w:val="num" w:pos="-4194"/>
        </w:tabs>
        <w:ind w:left="-3834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-4500"/>
        </w:tabs>
        <w:ind w:left="-4428" w:hanging="72"/>
      </w:pPr>
      <w:rPr>
        <w:rFonts w:hint="default"/>
      </w:rPr>
    </w:lvl>
    <w:lvl w:ilvl="2">
      <w:start w:val="1"/>
      <w:numFmt w:val="decimal"/>
      <w:pStyle w:val="Heading3SMTDTIS"/>
      <w:lvlText w:val="%1.%2.%3."/>
      <w:lvlJc w:val="left"/>
      <w:pPr>
        <w:tabs>
          <w:tab w:val="num" w:pos="1116"/>
        </w:tabs>
        <w:ind w:left="1260" w:hanging="720"/>
      </w:pPr>
      <w:rPr>
        <w:rFonts w:hint="default"/>
      </w:rPr>
    </w:lvl>
    <w:lvl w:ilvl="3">
      <w:start w:val="1"/>
      <w:numFmt w:val="decimal"/>
      <w:pStyle w:val="Heading4SMTDTIS"/>
      <w:lvlText w:val="%1.%2.%3.%4."/>
      <w:lvlJc w:val="left"/>
      <w:pPr>
        <w:tabs>
          <w:tab w:val="num" w:pos="720"/>
        </w:tabs>
        <w:ind w:left="3600" w:hanging="3384"/>
      </w:pPr>
      <w:rPr>
        <w:rFonts w:ascii="Arial Bold" w:hAnsi="Arial Bold" w:hint="default"/>
        <w:b/>
        <w:i w:val="0"/>
        <w:color w:val="003366"/>
        <w:sz w:val="20"/>
        <w:szCs w:val="20"/>
      </w:rPr>
    </w:lvl>
    <w:lvl w:ilvl="4">
      <w:start w:val="1"/>
      <w:numFmt w:val="decimal"/>
      <w:pStyle w:val="Heading5SMTDTIS"/>
      <w:lvlText w:val="%1.%2.%3.%4.%5."/>
      <w:lvlJc w:val="left"/>
      <w:pPr>
        <w:tabs>
          <w:tab w:val="num" w:pos="-3780"/>
        </w:tabs>
        <w:ind w:left="-36" w:hanging="374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900"/>
        </w:tabs>
        <w:ind w:left="-248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"/>
        </w:tabs>
        <w:ind w:left="-19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00"/>
        </w:tabs>
        <w:ind w:left="-14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620"/>
        </w:tabs>
        <w:ind w:left="-900" w:hanging="1440"/>
      </w:pPr>
      <w:rPr>
        <w:rFonts w:hint="default"/>
      </w:rPr>
    </w:lvl>
  </w:abstractNum>
  <w:abstractNum w:abstractNumId="8" w15:restartNumberingAfterBreak="0">
    <w:nsid w:val="06727E9A"/>
    <w:multiLevelType w:val="multilevel"/>
    <w:tmpl w:val="0409001D"/>
    <w:styleLink w:val="OlympNumber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0EF87DEF"/>
    <w:multiLevelType w:val="hybridMultilevel"/>
    <w:tmpl w:val="32C08144"/>
    <w:lvl w:ilvl="0" w:tplc="38EE742C">
      <w:start w:val="1"/>
      <w:numFmt w:val="bullet"/>
      <w:pStyle w:val="TTBulletList2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FB42A26"/>
    <w:multiLevelType w:val="multilevel"/>
    <w:tmpl w:val="0409001D"/>
    <w:styleLink w:val="OlympBullestList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C324E0B"/>
    <w:multiLevelType w:val="hybridMultilevel"/>
    <w:tmpl w:val="90326694"/>
    <w:lvl w:ilvl="0" w:tplc="DC5C6996">
      <w:start w:val="1"/>
      <w:numFmt w:val="lowerLetter"/>
      <w:pStyle w:val="TTNumberList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FB17264"/>
    <w:multiLevelType w:val="hybridMultilevel"/>
    <w:tmpl w:val="65EC80A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244EB4"/>
    <w:multiLevelType w:val="multilevel"/>
    <w:tmpl w:val="0409001D"/>
    <w:styleLink w:val="OlympBulletList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98903BB"/>
    <w:multiLevelType w:val="hybridMultilevel"/>
    <w:tmpl w:val="842277A0"/>
    <w:lvl w:ilvl="0" w:tplc="CF522E8E">
      <w:start w:val="1"/>
      <w:numFmt w:val="bullet"/>
      <w:pStyle w:val="TT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832332"/>
    <w:multiLevelType w:val="multilevel"/>
    <w:tmpl w:val="B2D07E58"/>
    <w:lvl w:ilvl="0">
      <w:start w:val="1"/>
      <w:numFmt w:val="decimal"/>
      <w:pStyle w:val="OlympTextStyle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OlympHeading2"/>
      <w:lvlText w:val="%1.%2."/>
      <w:lvlJc w:val="left"/>
      <w:pPr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16" w:hanging="2160"/>
      </w:pPr>
      <w:rPr>
        <w:rFonts w:hint="default"/>
      </w:rPr>
    </w:lvl>
  </w:abstractNum>
  <w:abstractNum w:abstractNumId="16" w15:restartNumberingAfterBreak="0">
    <w:nsid w:val="49D653BE"/>
    <w:multiLevelType w:val="multilevel"/>
    <w:tmpl w:val="0676273E"/>
    <w:lvl w:ilvl="0">
      <w:start w:val="1"/>
      <w:numFmt w:val="decimal"/>
      <w:pStyle w:val="TT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Heading2"/>
      <w:lvlText w:val="%1.%2"/>
      <w:lvlJc w:val="left"/>
      <w:pPr>
        <w:ind w:left="284" w:hanging="68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Heading3"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pStyle w:val="TTHeading4"/>
      <w:lvlText w:val="%1.%2.%3.%4"/>
      <w:lvlJc w:val="left"/>
      <w:pPr>
        <w:ind w:left="864" w:hanging="216"/>
      </w:pPr>
      <w:rPr>
        <w:rFonts w:hint="default"/>
      </w:rPr>
    </w:lvl>
    <w:lvl w:ilvl="4">
      <w:start w:val="1"/>
      <w:numFmt w:val="decimal"/>
      <w:pStyle w:val="TTHeading5"/>
      <w:lvlText w:val="%1.%2.%3.%4.%5"/>
      <w:lvlJc w:val="left"/>
      <w:pPr>
        <w:ind w:left="1008" w:hanging="7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AA015C5"/>
    <w:multiLevelType w:val="hybridMultilevel"/>
    <w:tmpl w:val="A54CD3C8"/>
    <w:lvl w:ilvl="0" w:tplc="F9D4FD78">
      <w:start w:val="1"/>
      <w:numFmt w:val="lowerRoman"/>
      <w:pStyle w:val="TTNumberList3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AA321F4"/>
    <w:multiLevelType w:val="hybridMultilevel"/>
    <w:tmpl w:val="0B064C16"/>
    <w:lvl w:ilvl="0" w:tplc="7BBC81AC">
      <w:start w:val="1"/>
      <w:numFmt w:val="decimal"/>
      <w:pStyle w:val="TTNumberListrestart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404785"/>
    <w:multiLevelType w:val="multilevel"/>
    <w:tmpl w:val="0409001D"/>
    <w:styleLink w:val="OlympBullet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A2800C1"/>
    <w:multiLevelType w:val="multilevel"/>
    <w:tmpl w:val="0409001D"/>
    <w:styleLink w:val="OlympNumberList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8804DFB"/>
    <w:multiLevelType w:val="multilevel"/>
    <w:tmpl w:val="1CA4165C"/>
    <w:lvl w:ilvl="0">
      <w:start w:val="4"/>
      <w:numFmt w:val="decimal"/>
      <w:pStyle w:val="Numberedlist2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2" w15:restartNumberingAfterBreak="0">
    <w:nsid w:val="79237CC7"/>
    <w:multiLevelType w:val="multilevel"/>
    <w:tmpl w:val="0409001D"/>
    <w:styleLink w:val="OlympNumberList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858345393">
    <w:abstractNumId w:val="4"/>
  </w:num>
  <w:num w:numId="2" w16cid:durableId="1037043530">
    <w:abstractNumId w:val="16"/>
  </w:num>
  <w:num w:numId="3" w16cid:durableId="1084105284">
    <w:abstractNumId w:val="13"/>
  </w:num>
  <w:num w:numId="4" w16cid:durableId="728650769">
    <w:abstractNumId w:val="10"/>
  </w:num>
  <w:num w:numId="5" w16cid:durableId="895580901">
    <w:abstractNumId w:val="19"/>
  </w:num>
  <w:num w:numId="6" w16cid:durableId="1257400141">
    <w:abstractNumId w:val="6"/>
  </w:num>
  <w:num w:numId="7" w16cid:durableId="2010986109">
    <w:abstractNumId w:val="20"/>
  </w:num>
  <w:num w:numId="8" w16cid:durableId="1290432519">
    <w:abstractNumId w:val="8"/>
  </w:num>
  <w:num w:numId="9" w16cid:durableId="917791932">
    <w:abstractNumId w:val="22"/>
  </w:num>
  <w:num w:numId="10" w16cid:durableId="816453734">
    <w:abstractNumId w:val="2"/>
  </w:num>
  <w:num w:numId="11" w16cid:durableId="1043939438">
    <w:abstractNumId w:val="1"/>
  </w:num>
  <w:num w:numId="12" w16cid:durableId="1266309832">
    <w:abstractNumId w:val="3"/>
  </w:num>
  <w:num w:numId="13" w16cid:durableId="1366635846">
    <w:abstractNumId w:val="0"/>
  </w:num>
  <w:num w:numId="14" w16cid:durableId="1203791734">
    <w:abstractNumId w:val="9"/>
  </w:num>
  <w:num w:numId="15" w16cid:durableId="1778481748">
    <w:abstractNumId w:val="5"/>
  </w:num>
  <w:num w:numId="16" w16cid:durableId="2079017743">
    <w:abstractNumId w:val="11"/>
  </w:num>
  <w:num w:numId="17" w16cid:durableId="1530685199">
    <w:abstractNumId w:val="17"/>
  </w:num>
  <w:num w:numId="18" w16cid:durableId="531500000">
    <w:abstractNumId w:val="14"/>
  </w:num>
  <w:num w:numId="19" w16cid:durableId="1643728657">
    <w:abstractNumId w:val="18"/>
  </w:num>
  <w:num w:numId="20" w16cid:durableId="295841451">
    <w:abstractNumId w:val="7"/>
  </w:num>
  <w:num w:numId="21" w16cid:durableId="1464082062">
    <w:abstractNumId w:val="21"/>
  </w:num>
  <w:num w:numId="22" w16cid:durableId="642275091">
    <w:abstractNumId w:val="16"/>
    <w:lvlOverride w:ilvl="0">
      <w:lvl w:ilvl="0">
        <w:start w:val="1"/>
        <w:numFmt w:val="decimal"/>
        <w:pStyle w:val="TTHeading1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TTHeading2"/>
        <w:lvlText w:val="%1.%2"/>
        <w:lvlJc w:val="left"/>
        <w:pPr>
          <w:ind w:left="284" w:hanging="68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THeading3"/>
        <w:lvlText w:val="%1.%2.%3"/>
        <w:lvlJc w:val="left"/>
        <w:pPr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TTHeading4"/>
        <w:lvlText w:val="%1.%2.%3.%4"/>
        <w:lvlJc w:val="left"/>
        <w:pPr>
          <w:ind w:left="864" w:hanging="216"/>
        </w:pPr>
        <w:rPr>
          <w:rFonts w:hint="default"/>
        </w:rPr>
      </w:lvl>
    </w:lvlOverride>
    <w:lvlOverride w:ilvl="4">
      <w:lvl w:ilvl="4">
        <w:start w:val="1"/>
        <w:numFmt w:val="decimal"/>
        <w:pStyle w:val="TTHeading5"/>
        <w:lvlText w:val="%1.%2.%3.%4.%5"/>
        <w:lvlJc w:val="left"/>
        <w:pPr>
          <w:ind w:left="1008" w:hanging="7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3" w16cid:durableId="1006860809">
    <w:abstractNumId w:val="15"/>
  </w:num>
  <w:num w:numId="24" w16cid:durableId="1378429765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attachedTemplate r:id="rId1"/>
  <w:linkStyl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3CD"/>
    <w:rsid w:val="00001442"/>
    <w:rsid w:val="00001A00"/>
    <w:rsid w:val="000030EB"/>
    <w:rsid w:val="00004B61"/>
    <w:rsid w:val="00004B7A"/>
    <w:rsid w:val="00007B20"/>
    <w:rsid w:val="00007D10"/>
    <w:rsid w:val="000119D3"/>
    <w:rsid w:val="000134E4"/>
    <w:rsid w:val="00013BF3"/>
    <w:rsid w:val="00015EFB"/>
    <w:rsid w:val="00017534"/>
    <w:rsid w:val="000203E5"/>
    <w:rsid w:val="00020A72"/>
    <w:rsid w:val="00020EEC"/>
    <w:rsid w:val="00022769"/>
    <w:rsid w:val="00022DFD"/>
    <w:rsid w:val="000230DC"/>
    <w:rsid w:val="00024B58"/>
    <w:rsid w:val="00024EB9"/>
    <w:rsid w:val="00025F17"/>
    <w:rsid w:val="0002627B"/>
    <w:rsid w:val="00026D3C"/>
    <w:rsid w:val="00027233"/>
    <w:rsid w:val="00027569"/>
    <w:rsid w:val="00027B6B"/>
    <w:rsid w:val="000304F8"/>
    <w:rsid w:val="00031C76"/>
    <w:rsid w:val="00031E18"/>
    <w:rsid w:val="000326D2"/>
    <w:rsid w:val="00032EBD"/>
    <w:rsid w:val="00034945"/>
    <w:rsid w:val="00034B05"/>
    <w:rsid w:val="00035934"/>
    <w:rsid w:val="000376BD"/>
    <w:rsid w:val="00040421"/>
    <w:rsid w:val="0004044D"/>
    <w:rsid w:val="000404D7"/>
    <w:rsid w:val="0004081B"/>
    <w:rsid w:val="00040BF1"/>
    <w:rsid w:val="000415A0"/>
    <w:rsid w:val="00044C8F"/>
    <w:rsid w:val="0004687B"/>
    <w:rsid w:val="00050DC3"/>
    <w:rsid w:val="000514C5"/>
    <w:rsid w:val="000515F8"/>
    <w:rsid w:val="00051E66"/>
    <w:rsid w:val="00054F67"/>
    <w:rsid w:val="00055A00"/>
    <w:rsid w:val="00055CCF"/>
    <w:rsid w:val="0005699E"/>
    <w:rsid w:val="00057212"/>
    <w:rsid w:val="000615C6"/>
    <w:rsid w:val="00064933"/>
    <w:rsid w:val="00065378"/>
    <w:rsid w:val="00067413"/>
    <w:rsid w:val="00067665"/>
    <w:rsid w:val="00073914"/>
    <w:rsid w:val="00074648"/>
    <w:rsid w:val="00076FEC"/>
    <w:rsid w:val="00080C29"/>
    <w:rsid w:val="00081957"/>
    <w:rsid w:val="00081E84"/>
    <w:rsid w:val="00081FF7"/>
    <w:rsid w:val="00082E01"/>
    <w:rsid w:val="000844E9"/>
    <w:rsid w:val="000855A0"/>
    <w:rsid w:val="00086BC6"/>
    <w:rsid w:val="00087A4E"/>
    <w:rsid w:val="000920B6"/>
    <w:rsid w:val="0009213D"/>
    <w:rsid w:val="00093692"/>
    <w:rsid w:val="00093929"/>
    <w:rsid w:val="000A0E2B"/>
    <w:rsid w:val="000A104C"/>
    <w:rsid w:val="000A450F"/>
    <w:rsid w:val="000A5547"/>
    <w:rsid w:val="000A6C87"/>
    <w:rsid w:val="000B0CAA"/>
    <w:rsid w:val="000B128E"/>
    <w:rsid w:val="000B161A"/>
    <w:rsid w:val="000B1717"/>
    <w:rsid w:val="000B291F"/>
    <w:rsid w:val="000B5105"/>
    <w:rsid w:val="000C08E7"/>
    <w:rsid w:val="000C139D"/>
    <w:rsid w:val="000C344B"/>
    <w:rsid w:val="000C36A5"/>
    <w:rsid w:val="000C513E"/>
    <w:rsid w:val="000C5CA7"/>
    <w:rsid w:val="000D0777"/>
    <w:rsid w:val="000D0F46"/>
    <w:rsid w:val="000D26D2"/>
    <w:rsid w:val="000D3406"/>
    <w:rsid w:val="000D3F0D"/>
    <w:rsid w:val="000D4710"/>
    <w:rsid w:val="000E0D0F"/>
    <w:rsid w:val="000E1375"/>
    <w:rsid w:val="000E27FF"/>
    <w:rsid w:val="000E2DE5"/>
    <w:rsid w:val="000E3E32"/>
    <w:rsid w:val="000E41AC"/>
    <w:rsid w:val="000E55EE"/>
    <w:rsid w:val="000E5A50"/>
    <w:rsid w:val="000E7A5C"/>
    <w:rsid w:val="000E7EA4"/>
    <w:rsid w:val="000F1398"/>
    <w:rsid w:val="000F1A7A"/>
    <w:rsid w:val="000F1EE7"/>
    <w:rsid w:val="000F6828"/>
    <w:rsid w:val="000F7A05"/>
    <w:rsid w:val="001001B7"/>
    <w:rsid w:val="00100F71"/>
    <w:rsid w:val="001018CD"/>
    <w:rsid w:val="00101C80"/>
    <w:rsid w:val="00103F30"/>
    <w:rsid w:val="00104227"/>
    <w:rsid w:val="001046F0"/>
    <w:rsid w:val="00105A2D"/>
    <w:rsid w:val="0010600D"/>
    <w:rsid w:val="001062F8"/>
    <w:rsid w:val="00107142"/>
    <w:rsid w:val="0011049C"/>
    <w:rsid w:val="001119C5"/>
    <w:rsid w:val="00111EC5"/>
    <w:rsid w:val="0011207B"/>
    <w:rsid w:val="00113148"/>
    <w:rsid w:val="00113540"/>
    <w:rsid w:val="00113A98"/>
    <w:rsid w:val="00114299"/>
    <w:rsid w:val="001164E8"/>
    <w:rsid w:val="001171EA"/>
    <w:rsid w:val="00120E21"/>
    <w:rsid w:val="00120F5A"/>
    <w:rsid w:val="00121198"/>
    <w:rsid w:val="00121334"/>
    <w:rsid w:val="001240A5"/>
    <w:rsid w:val="0012534E"/>
    <w:rsid w:val="0012678F"/>
    <w:rsid w:val="001274A0"/>
    <w:rsid w:val="00127C08"/>
    <w:rsid w:val="00133A17"/>
    <w:rsid w:val="001343C6"/>
    <w:rsid w:val="00134DA2"/>
    <w:rsid w:val="0013652E"/>
    <w:rsid w:val="0013703C"/>
    <w:rsid w:val="00140572"/>
    <w:rsid w:val="00141CE1"/>
    <w:rsid w:val="00144244"/>
    <w:rsid w:val="00144396"/>
    <w:rsid w:val="00144A51"/>
    <w:rsid w:val="00146BA2"/>
    <w:rsid w:val="00146C83"/>
    <w:rsid w:val="00147900"/>
    <w:rsid w:val="00150E54"/>
    <w:rsid w:val="00151EB6"/>
    <w:rsid w:val="0015235C"/>
    <w:rsid w:val="00154AA1"/>
    <w:rsid w:val="001558D2"/>
    <w:rsid w:val="00156945"/>
    <w:rsid w:val="00156C4F"/>
    <w:rsid w:val="00157CC7"/>
    <w:rsid w:val="001608A0"/>
    <w:rsid w:val="001609C8"/>
    <w:rsid w:val="0016198F"/>
    <w:rsid w:val="00163159"/>
    <w:rsid w:val="00164698"/>
    <w:rsid w:val="0016720E"/>
    <w:rsid w:val="00167D99"/>
    <w:rsid w:val="00174134"/>
    <w:rsid w:val="001743B4"/>
    <w:rsid w:val="0017751E"/>
    <w:rsid w:val="00177593"/>
    <w:rsid w:val="00181201"/>
    <w:rsid w:val="001816BB"/>
    <w:rsid w:val="001822C6"/>
    <w:rsid w:val="0018470C"/>
    <w:rsid w:val="00185E62"/>
    <w:rsid w:val="001863C1"/>
    <w:rsid w:val="00191634"/>
    <w:rsid w:val="00191752"/>
    <w:rsid w:val="00192875"/>
    <w:rsid w:val="001932CA"/>
    <w:rsid w:val="00193AB8"/>
    <w:rsid w:val="001951F3"/>
    <w:rsid w:val="00195D17"/>
    <w:rsid w:val="00195DCE"/>
    <w:rsid w:val="0019665A"/>
    <w:rsid w:val="001967DF"/>
    <w:rsid w:val="00197870"/>
    <w:rsid w:val="001A0CF9"/>
    <w:rsid w:val="001A1607"/>
    <w:rsid w:val="001A179E"/>
    <w:rsid w:val="001A2D98"/>
    <w:rsid w:val="001A4AB8"/>
    <w:rsid w:val="001A7514"/>
    <w:rsid w:val="001B0A9D"/>
    <w:rsid w:val="001B1E2F"/>
    <w:rsid w:val="001B4EAF"/>
    <w:rsid w:val="001C04FC"/>
    <w:rsid w:val="001C14AB"/>
    <w:rsid w:val="001C2AB7"/>
    <w:rsid w:val="001C406F"/>
    <w:rsid w:val="001C60FF"/>
    <w:rsid w:val="001C71B1"/>
    <w:rsid w:val="001C7258"/>
    <w:rsid w:val="001D0730"/>
    <w:rsid w:val="001D103D"/>
    <w:rsid w:val="001D1710"/>
    <w:rsid w:val="001D2A33"/>
    <w:rsid w:val="001D2CD5"/>
    <w:rsid w:val="001D7692"/>
    <w:rsid w:val="001D7B89"/>
    <w:rsid w:val="001E041E"/>
    <w:rsid w:val="001E1177"/>
    <w:rsid w:val="001E2C7F"/>
    <w:rsid w:val="001E46D0"/>
    <w:rsid w:val="001F11F2"/>
    <w:rsid w:val="001F2CBD"/>
    <w:rsid w:val="001F550A"/>
    <w:rsid w:val="001F5A5D"/>
    <w:rsid w:val="001F5C01"/>
    <w:rsid w:val="002004EA"/>
    <w:rsid w:val="00200B1F"/>
    <w:rsid w:val="00202A88"/>
    <w:rsid w:val="00204690"/>
    <w:rsid w:val="00204C08"/>
    <w:rsid w:val="00205D14"/>
    <w:rsid w:val="00207C8C"/>
    <w:rsid w:val="0021021B"/>
    <w:rsid w:val="00210AC6"/>
    <w:rsid w:val="00211E79"/>
    <w:rsid w:val="002136CC"/>
    <w:rsid w:val="0021416E"/>
    <w:rsid w:val="00215166"/>
    <w:rsid w:val="00217182"/>
    <w:rsid w:val="002173A3"/>
    <w:rsid w:val="00217BF9"/>
    <w:rsid w:val="002213F0"/>
    <w:rsid w:val="0022298B"/>
    <w:rsid w:val="0022320F"/>
    <w:rsid w:val="00223A6E"/>
    <w:rsid w:val="002254FF"/>
    <w:rsid w:val="002274B7"/>
    <w:rsid w:val="00230F8D"/>
    <w:rsid w:val="0023293F"/>
    <w:rsid w:val="0024017F"/>
    <w:rsid w:val="0024102E"/>
    <w:rsid w:val="00242295"/>
    <w:rsid w:val="002434A1"/>
    <w:rsid w:val="00245FF3"/>
    <w:rsid w:val="002503B2"/>
    <w:rsid w:val="00250F9C"/>
    <w:rsid w:val="00251611"/>
    <w:rsid w:val="00252628"/>
    <w:rsid w:val="00255880"/>
    <w:rsid w:val="002560B6"/>
    <w:rsid w:val="00256904"/>
    <w:rsid w:val="00256D51"/>
    <w:rsid w:val="002575CB"/>
    <w:rsid w:val="002625AA"/>
    <w:rsid w:val="0026450D"/>
    <w:rsid w:val="00266918"/>
    <w:rsid w:val="00266AC0"/>
    <w:rsid w:val="00266D74"/>
    <w:rsid w:val="00266FA3"/>
    <w:rsid w:val="0026753C"/>
    <w:rsid w:val="00270D82"/>
    <w:rsid w:val="002717ED"/>
    <w:rsid w:val="00272CD2"/>
    <w:rsid w:val="00273077"/>
    <w:rsid w:val="00273D89"/>
    <w:rsid w:val="0027696A"/>
    <w:rsid w:val="002774BA"/>
    <w:rsid w:val="002775A1"/>
    <w:rsid w:val="002804E9"/>
    <w:rsid w:val="002810E9"/>
    <w:rsid w:val="00286D70"/>
    <w:rsid w:val="00286EEA"/>
    <w:rsid w:val="00290AC0"/>
    <w:rsid w:val="00291031"/>
    <w:rsid w:val="0029133F"/>
    <w:rsid w:val="00291BC2"/>
    <w:rsid w:val="00292516"/>
    <w:rsid w:val="0029475D"/>
    <w:rsid w:val="002979F2"/>
    <w:rsid w:val="00297D57"/>
    <w:rsid w:val="002A03DB"/>
    <w:rsid w:val="002A127E"/>
    <w:rsid w:val="002A14CF"/>
    <w:rsid w:val="002A4963"/>
    <w:rsid w:val="002A4D40"/>
    <w:rsid w:val="002A6898"/>
    <w:rsid w:val="002A7AF4"/>
    <w:rsid w:val="002B13FD"/>
    <w:rsid w:val="002B1760"/>
    <w:rsid w:val="002B2383"/>
    <w:rsid w:val="002B3064"/>
    <w:rsid w:val="002B3347"/>
    <w:rsid w:val="002B339B"/>
    <w:rsid w:val="002B4888"/>
    <w:rsid w:val="002B510A"/>
    <w:rsid w:val="002B60AD"/>
    <w:rsid w:val="002B7257"/>
    <w:rsid w:val="002B76F0"/>
    <w:rsid w:val="002C037F"/>
    <w:rsid w:val="002C06A3"/>
    <w:rsid w:val="002C18F9"/>
    <w:rsid w:val="002C2A3C"/>
    <w:rsid w:val="002C2EDB"/>
    <w:rsid w:val="002C3FE5"/>
    <w:rsid w:val="002C415F"/>
    <w:rsid w:val="002C491B"/>
    <w:rsid w:val="002C53D5"/>
    <w:rsid w:val="002C5A6C"/>
    <w:rsid w:val="002C6A35"/>
    <w:rsid w:val="002C6E33"/>
    <w:rsid w:val="002D0FA0"/>
    <w:rsid w:val="002D111B"/>
    <w:rsid w:val="002D2907"/>
    <w:rsid w:val="002D2D02"/>
    <w:rsid w:val="002D31D3"/>
    <w:rsid w:val="002D4E77"/>
    <w:rsid w:val="002D6D7F"/>
    <w:rsid w:val="002D7969"/>
    <w:rsid w:val="002E0ECD"/>
    <w:rsid w:val="002E1102"/>
    <w:rsid w:val="002E12ED"/>
    <w:rsid w:val="002E48D4"/>
    <w:rsid w:val="002E5F9D"/>
    <w:rsid w:val="002E7A06"/>
    <w:rsid w:val="002E7D63"/>
    <w:rsid w:val="002F0430"/>
    <w:rsid w:val="002F069C"/>
    <w:rsid w:val="002F17AE"/>
    <w:rsid w:val="002F2FCC"/>
    <w:rsid w:val="002F4A7F"/>
    <w:rsid w:val="002F5AB3"/>
    <w:rsid w:val="002F5FB2"/>
    <w:rsid w:val="002F75D6"/>
    <w:rsid w:val="002F7766"/>
    <w:rsid w:val="003003B7"/>
    <w:rsid w:val="0030101D"/>
    <w:rsid w:val="00301EC5"/>
    <w:rsid w:val="00306890"/>
    <w:rsid w:val="0030720E"/>
    <w:rsid w:val="0031047B"/>
    <w:rsid w:val="003106F4"/>
    <w:rsid w:val="00311340"/>
    <w:rsid w:val="003118A8"/>
    <w:rsid w:val="00312830"/>
    <w:rsid w:val="003135BE"/>
    <w:rsid w:val="00313A28"/>
    <w:rsid w:val="003153E5"/>
    <w:rsid w:val="00315BC7"/>
    <w:rsid w:val="00316832"/>
    <w:rsid w:val="00321049"/>
    <w:rsid w:val="003232BA"/>
    <w:rsid w:val="00324461"/>
    <w:rsid w:val="00324C6C"/>
    <w:rsid w:val="00324DFF"/>
    <w:rsid w:val="003255E2"/>
    <w:rsid w:val="00325A5A"/>
    <w:rsid w:val="003264AE"/>
    <w:rsid w:val="0032697C"/>
    <w:rsid w:val="00326BDB"/>
    <w:rsid w:val="003273E1"/>
    <w:rsid w:val="003275E8"/>
    <w:rsid w:val="003303A5"/>
    <w:rsid w:val="00332F04"/>
    <w:rsid w:val="0033553A"/>
    <w:rsid w:val="00335BA9"/>
    <w:rsid w:val="003372C7"/>
    <w:rsid w:val="0034057C"/>
    <w:rsid w:val="00341951"/>
    <w:rsid w:val="00341FEB"/>
    <w:rsid w:val="003436E8"/>
    <w:rsid w:val="0034375C"/>
    <w:rsid w:val="0034512A"/>
    <w:rsid w:val="00346155"/>
    <w:rsid w:val="003462F3"/>
    <w:rsid w:val="00347E18"/>
    <w:rsid w:val="0035375B"/>
    <w:rsid w:val="00353948"/>
    <w:rsid w:val="00354667"/>
    <w:rsid w:val="00354B58"/>
    <w:rsid w:val="003550DE"/>
    <w:rsid w:val="00355160"/>
    <w:rsid w:val="003568E7"/>
    <w:rsid w:val="00356E6A"/>
    <w:rsid w:val="00360515"/>
    <w:rsid w:val="00363A53"/>
    <w:rsid w:val="00370345"/>
    <w:rsid w:val="0037036E"/>
    <w:rsid w:val="00370A70"/>
    <w:rsid w:val="00371337"/>
    <w:rsid w:val="00372361"/>
    <w:rsid w:val="003725D0"/>
    <w:rsid w:val="00372DF6"/>
    <w:rsid w:val="0037310C"/>
    <w:rsid w:val="00376935"/>
    <w:rsid w:val="00376FD1"/>
    <w:rsid w:val="00380586"/>
    <w:rsid w:val="00381A76"/>
    <w:rsid w:val="00382ED9"/>
    <w:rsid w:val="00384196"/>
    <w:rsid w:val="003844B9"/>
    <w:rsid w:val="00385368"/>
    <w:rsid w:val="003861F9"/>
    <w:rsid w:val="0038792A"/>
    <w:rsid w:val="003909BA"/>
    <w:rsid w:val="00390B64"/>
    <w:rsid w:val="00391138"/>
    <w:rsid w:val="003925A1"/>
    <w:rsid w:val="003932C1"/>
    <w:rsid w:val="003936C6"/>
    <w:rsid w:val="00393D86"/>
    <w:rsid w:val="00397563"/>
    <w:rsid w:val="00397F4A"/>
    <w:rsid w:val="003A0539"/>
    <w:rsid w:val="003A3825"/>
    <w:rsid w:val="003A3AD8"/>
    <w:rsid w:val="003A3EED"/>
    <w:rsid w:val="003A7535"/>
    <w:rsid w:val="003A7C32"/>
    <w:rsid w:val="003B065A"/>
    <w:rsid w:val="003B0BCC"/>
    <w:rsid w:val="003B1B0C"/>
    <w:rsid w:val="003B47EB"/>
    <w:rsid w:val="003B5199"/>
    <w:rsid w:val="003C27ED"/>
    <w:rsid w:val="003C30FD"/>
    <w:rsid w:val="003C4AD8"/>
    <w:rsid w:val="003C52BC"/>
    <w:rsid w:val="003C5842"/>
    <w:rsid w:val="003C6369"/>
    <w:rsid w:val="003D04D1"/>
    <w:rsid w:val="003D067E"/>
    <w:rsid w:val="003D070B"/>
    <w:rsid w:val="003D19F5"/>
    <w:rsid w:val="003D2C54"/>
    <w:rsid w:val="003D6656"/>
    <w:rsid w:val="003D7452"/>
    <w:rsid w:val="003E06DA"/>
    <w:rsid w:val="003E0D7C"/>
    <w:rsid w:val="003E0F8E"/>
    <w:rsid w:val="003E18B8"/>
    <w:rsid w:val="003E243B"/>
    <w:rsid w:val="003E252B"/>
    <w:rsid w:val="003E25B2"/>
    <w:rsid w:val="003E2BC8"/>
    <w:rsid w:val="003E5F65"/>
    <w:rsid w:val="003E6F39"/>
    <w:rsid w:val="003E7F45"/>
    <w:rsid w:val="003F0A59"/>
    <w:rsid w:val="003F1529"/>
    <w:rsid w:val="003F1F5B"/>
    <w:rsid w:val="003F2344"/>
    <w:rsid w:val="003F53EB"/>
    <w:rsid w:val="00400631"/>
    <w:rsid w:val="00400B8A"/>
    <w:rsid w:val="00401827"/>
    <w:rsid w:val="00402D6C"/>
    <w:rsid w:val="00404348"/>
    <w:rsid w:val="00404B6D"/>
    <w:rsid w:val="00412D26"/>
    <w:rsid w:val="00413F19"/>
    <w:rsid w:val="00413F5F"/>
    <w:rsid w:val="004151DD"/>
    <w:rsid w:val="00417733"/>
    <w:rsid w:val="00417C2F"/>
    <w:rsid w:val="00422B69"/>
    <w:rsid w:val="004239ED"/>
    <w:rsid w:val="004253A8"/>
    <w:rsid w:val="004315CC"/>
    <w:rsid w:val="00431E01"/>
    <w:rsid w:val="00433624"/>
    <w:rsid w:val="0043568C"/>
    <w:rsid w:val="00437C34"/>
    <w:rsid w:val="004410AD"/>
    <w:rsid w:val="004411C8"/>
    <w:rsid w:val="004419FF"/>
    <w:rsid w:val="004460AD"/>
    <w:rsid w:val="004541B7"/>
    <w:rsid w:val="0045477D"/>
    <w:rsid w:val="00454D6C"/>
    <w:rsid w:val="00455772"/>
    <w:rsid w:val="00455F4E"/>
    <w:rsid w:val="00456359"/>
    <w:rsid w:val="004564C7"/>
    <w:rsid w:val="004566F0"/>
    <w:rsid w:val="0046027D"/>
    <w:rsid w:val="00461141"/>
    <w:rsid w:val="004635F7"/>
    <w:rsid w:val="00463C57"/>
    <w:rsid w:val="00465AE9"/>
    <w:rsid w:val="0046639F"/>
    <w:rsid w:val="004664B4"/>
    <w:rsid w:val="004674C9"/>
    <w:rsid w:val="00473C03"/>
    <w:rsid w:val="00474A59"/>
    <w:rsid w:val="00475A90"/>
    <w:rsid w:val="00475F80"/>
    <w:rsid w:val="00476788"/>
    <w:rsid w:val="00476DCA"/>
    <w:rsid w:val="00476FDC"/>
    <w:rsid w:val="00477BE2"/>
    <w:rsid w:val="00482CCB"/>
    <w:rsid w:val="0048402D"/>
    <w:rsid w:val="0048485F"/>
    <w:rsid w:val="00484F62"/>
    <w:rsid w:val="004863AE"/>
    <w:rsid w:val="0048687C"/>
    <w:rsid w:val="00491166"/>
    <w:rsid w:val="004915BC"/>
    <w:rsid w:val="00492B5E"/>
    <w:rsid w:val="00492DA6"/>
    <w:rsid w:val="004944A1"/>
    <w:rsid w:val="00495AD0"/>
    <w:rsid w:val="0049616F"/>
    <w:rsid w:val="004966BF"/>
    <w:rsid w:val="00496BE1"/>
    <w:rsid w:val="0049701A"/>
    <w:rsid w:val="0049702C"/>
    <w:rsid w:val="00497457"/>
    <w:rsid w:val="00497FB1"/>
    <w:rsid w:val="004A0343"/>
    <w:rsid w:val="004A04ED"/>
    <w:rsid w:val="004A0D0D"/>
    <w:rsid w:val="004A4362"/>
    <w:rsid w:val="004A47CB"/>
    <w:rsid w:val="004A4AFF"/>
    <w:rsid w:val="004A55FC"/>
    <w:rsid w:val="004A5624"/>
    <w:rsid w:val="004A5F25"/>
    <w:rsid w:val="004A7191"/>
    <w:rsid w:val="004B2D7B"/>
    <w:rsid w:val="004B4427"/>
    <w:rsid w:val="004B587A"/>
    <w:rsid w:val="004B7AEC"/>
    <w:rsid w:val="004C007C"/>
    <w:rsid w:val="004C05FE"/>
    <w:rsid w:val="004C073B"/>
    <w:rsid w:val="004C15E0"/>
    <w:rsid w:val="004C1D0C"/>
    <w:rsid w:val="004C2BB2"/>
    <w:rsid w:val="004C32F1"/>
    <w:rsid w:val="004C65D7"/>
    <w:rsid w:val="004C7292"/>
    <w:rsid w:val="004D08BC"/>
    <w:rsid w:val="004D129F"/>
    <w:rsid w:val="004D1541"/>
    <w:rsid w:val="004D27F0"/>
    <w:rsid w:val="004D2A98"/>
    <w:rsid w:val="004D3E53"/>
    <w:rsid w:val="004D44D9"/>
    <w:rsid w:val="004D533D"/>
    <w:rsid w:val="004D566E"/>
    <w:rsid w:val="004D6194"/>
    <w:rsid w:val="004D7FBB"/>
    <w:rsid w:val="004E0174"/>
    <w:rsid w:val="004E11D6"/>
    <w:rsid w:val="004E1E28"/>
    <w:rsid w:val="004E7D0C"/>
    <w:rsid w:val="004F1F93"/>
    <w:rsid w:val="004F460C"/>
    <w:rsid w:val="004F60CB"/>
    <w:rsid w:val="00500287"/>
    <w:rsid w:val="00500447"/>
    <w:rsid w:val="0050088E"/>
    <w:rsid w:val="0050198A"/>
    <w:rsid w:val="00502CE9"/>
    <w:rsid w:val="00502F30"/>
    <w:rsid w:val="005032B6"/>
    <w:rsid w:val="00504676"/>
    <w:rsid w:val="005048B2"/>
    <w:rsid w:val="00507DE4"/>
    <w:rsid w:val="00507FAD"/>
    <w:rsid w:val="005105AF"/>
    <w:rsid w:val="00510B12"/>
    <w:rsid w:val="00510E57"/>
    <w:rsid w:val="005130B6"/>
    <w:rsid w:val="00513484"/>
    <w:rsid w:val="005135DD"/>
    <w:rsid w:val="00514BFE"/>
    <w:rsid w:val="00515020"/>
    <w:rsid w:val="0051573D"/>
    <w:rsid w:val="00515836"/>
    <w:rsid w:val="00520CB1"/>
    <w:rsid w:val="00521012"/>
    <w:rsid w:val="00521A95"/>
    <w:rsid w:val="00522A66"/>
    <w:rsid w:val="005253E2"/>
    <w:rsid w:val="00526927"/>
    <w:rsid w:val="00526AED"/>
    <w:rsid w:val="0052774F"/>
    <w:rsid w:val="00527949"/>
    <w:rsid w:val="0053166C"/>
    <w:rsid w:val="00533746"/>
    <w:rsid w:val="005348E9"/>
    <w:rsid w:val="00534B6E"/>
    <w:rsid w:val="00535467"/>
    <w:rsid w:val="00537AC8"/>
    <w:rsid w:val="00541B7D"/>
    <w:rsid w:val="00542095"/>
    <w:rsid w:val="00542327"/>
    <w:rsid w:val="005428B7"/>
    <w:rsid w:val="005429B6"/>
    <w:rsid w:val="00544023"/>
    <w:rsid w:val="00544234"/>
    <w:rsid w:val="005452E1"/>
    <w:rsid w:val="00547C9F"/>
    <w:rsid w:val="005521EE"/>
    <w:rsid w:val="005531F4"/>
    <w:rsid w:val="005555F2"/>
    <w:rsid w:val="00555966"/>
    <w:rsid w:val="00555A05"/>
    <w:rsid w:val="005560EC"/>
    <w:rsid w:val="00560C3A"/>
    <w:rsid w:val="00561626"/>
    <w:rsid w:val="005626E1"/>
    <w:rsid w:val="00562A82"/>
    <w:rsid w:val="00563049"/>
    <w:rsid w:val="005638A1"/>
    <w:rsid w:val="005638D7"/>
    <w:rsid w:val="005638E1"/>
    <w:rsid w:val="0056405F"/>
    <w:rsid w:val="00564CD4"/>
    <w:rsid w:val="00565715"/>
    <w:rsid w:val="0056638D"/>
    <w:rsid w:val="005678DD"/>
    <w:rsid w:val="00571163"/>
    <w:rsid w:val="0057151F"/>
    <w:rsid w:val="00571853"/>
    <w:rsid w:val="00571AB2"/>
    <w:rsid w:val="00572954"/>
    <w:rsid w:val="00574439"/>
    <w:rsid w:val="00575F81"/>
    <w:rsid w:val="005760DE"/>
    <w:rsid w:val="0057629A"/>
    <w:rsid w:val="0057664B"/>
    <w:rsid w:val="005766A1"/>
    <w:rsid w:val="0057670D"/>
    <w:rsid w:val="00576AAA"/>
    <w:rsid w:val="00576BD9"/>
    <w:rsid w:val="00576CE2"/>
    <w:rsid w:val="00577406"/>
    <w:rsid w:val="00577AAD"/>
    <w:rsid w:val="005810D4"/>
    <w:rsid w:val="00581A95"/>
    <w:rsid w:val="00583502"/>
    <w:rsid w:val="00585267"/>
    <w:rsid w:val="00585E31"/>
    <w:rsid w:val="00587575"/>
    <w:rsid w:val="00587B22"/>
    <w:rsid w:val="00592267"/>
    <w:rsid w:val="00593717"/>
    <w:rsid w:val="0059588D"/>
    <w:rsid w:val="00596D1F"/>
    <w:rsid w:val="005A017E"/>
    <w:rsid w:val="005A4645"/>
    <w:rsid w:val="005A4E9C"/>
    <w:rsid w:val="005A6BAC"/>
    <w:rsid w:val="005A7421"/>
    <w:rsid w:val="005A7C34"/>
    <w:rsid w:val="005B0850"/>
    <w:rsid w:val="005B116F"/>
    <w:rsid w:val="005B191C"/>
    <w:rsid w:val="005B3E8E"/>
    <w:rsid w:val="005B6EF2"/>
    <w:rsid w:val="005B7689"/>
    <w:rsid w:val="005C12B3"/>
    <w:rsid w:val="005C1BAB"/>
    <w:rsid w:val="005C22A3"/>
    <w:rsid w:val="005C3BE0"/>
    <w:rsid w:val="005C50B5"/>
    <w:rsid w:val="005C57AE"/>
    <w:rsid w:val="005C622F"/>
    <w:rsid w:val="005C64BA"/>
    <w:rsid w:val="005C6605"/>
    <w:rsid w:val="005C739E"/>
    <w:rsid w:val="005C7AE9"/>
    <w:rsid w:val="005D1270"/>
    <w:rsid w:val="005D1B7C"/>
    <w:rsid w:val="005D1F36"/>
    <w:rsid w:val="005D3770"/>
    <w:rsid w:val="005D3A7C"/>
    <w:rsid w:val="005D4056"/>
    <w:rsid w:val="005D5F95"/>
    <w:rsid w:val="005D6EFE"/>
    <w:rsid w:val="005D7A74"/>
    <w:rsid w:val="005E0759"/>
    <w:rsid w:val="005E165C"/>
    <w:rsid w:val="005E227C"/>
    <w:rsid w:val="005E3BEF"/>
    <w:rsid w:val="005E4D80"/>
    <w:rsid w:val="005E5C6D"/>
    <w:rsid w:val="005E6B5F"/>
    <w:rsid w:val="005F1047"/>
    <w:rsid w:val="005F1DE7"/>
    <w:rsid w:val="005F1F71"/>
    <w:rsid w:val="005F3161"/>
    <w:rsid w:val="005F3B39"/>
    <w:rsid w:val="005F62AA"/>
    <w:rsid w:val="005F7164"/>
    <w:rsid w:val="00601087"/>
    <w:rsid w:val="006014CA"/>
    <w:rsid w:val="00601822"/>
    <w:rsid w:val="0060232C"/>
    <w:rsid w:val="00603A7E"/>
    <w:rsid w:val="00605900"/>
    <w:rsid w:val="00606773"/>
    <w:rsid w:val="00606B2F"/>
    <w:rsid w:val="00607A7F"/>
    <w:rsid w:val="006115F9"/>
    <w:rsid w:val="00614626"/>
    <w:rsid w:val="00614F20"/>
    <w:rsid w:val="00615B2E"/>
    <w:rsid w:val="00616705"/>
    <w:rsid w:val="00616FDD"/>
    <w:rsid w:val="0062481A"/>
    <w:rsid w:val="006252F0"/>
    <w:rsid w:val="0062599B"/>
    <w:rsid w:val="00626347"/>
    <w:rsid w:val="00626C8D"/>
    <w:rsid w:val="00627044"/>
    <w:rsid w:val="006336EB"/>
    <w:rsid w:val="0063431F"/>
    <w:rsid w:val="0063589E"/>
    <w:rsid w:val="00635B2A"/>
    <w:rsid w:val="006363FC"/>
    <w:rsid w:val="0063648B"/>
    <w:rsid w:val="006370B6"/>
    <w:rsid w:val="00637282"/>
    <w:rsid w:val="00640021"/>
    <w:rsid w:val="0064051A"/>
    <w:rsid w:val="006411F2"/>
    <w:rsid w:val="00642369"/>
    <w:rsid w:val="0064487C"/>
    <w:rsid w:val="00644E1E"/>
    <w:rsid w:val="00644F6C"/>
    <w:rsid w:val="00645B69"/>
    <w:rsid w:val="00646935"/>
    <w:rsid w:val="006479A6"/>
    <w:rsid w:val="006521EE"/>
    <w:rsid w:val="00655391"/>
    <w:rsid w:val="006557AF"/>
    <w:rsid w:val="006569F6"/>
    <w:rsid w:val="00656F72"/>
    <w:rsid w:val="006570F5"/>
    <w:rsid w:val="00657A17"/>
    <w:rsid w:val="00663879"/>
    <w:rsid w:val="00666E15"/>
    <w:rsid w:val="00666E79"/>
    <w:rsid w:val="00670E13"/>
    <w:rsid w:val="006728DE"/>
    <w:rsid w:val="0067373D"/>
    <w:rsid w:val="00673771"/>
    <w:rsid w:val="0067392E"/>
    <w:rsid w:val="0067401C"/>
    <w:rsid w:val="006764C5"/>
    <w:rsid w:val="006770E8"/>
    <w:rsid w:val="00677D20"/>
    <w:rsid w:val="00680DED"/>
    <w:rsid w:val="00681D0F"/>
    <w:rsid w:val="00681FB9"/>
    <w:rsid w:val="00683529"/>
    <w:rsid w:val="006859E8"/>
    <w:rsid w:val="00686286"/>
    <w:rsid w:val="00686D9D"/>
    <w:rsid w:val="00687D5D"/>
    <w:rsid w:val="00687DF9"/>
    <w:rsid w:val="00691D85"/>
    <w:rsid w:val="006935E4"/>
    <w:rsid w:val="00696200"/>
    <w:rsid w:val="00697FE3"/>
    <w:rsid w:val="006A0D09"/>
    <w:rsid w:val="006A0E21"/>
    <w:rsid w:val="006A2BBC"/>
    <w:rsid w:val="006A3422"/>
    <w:rsid w:val="006A46E8"/>
    <w:rsid w:val="006A59C7"/>
    <w:rsid w:val="006A5B38"/>
    <w:rsid w:val="006A62FA"/>
    <w:rsid w:val="006A6475"/>
    <w:rsid w:val="006A6862"/>
    <w:rsid w:val="006A6C7D"/>
    <w:rsid w:val="006B00AB"/>
    <w:rsid w:val="006B250C"/>
    <w:rsid w:val="006B2AE7"/>
    <w:rsid w:val="006B3CE0"/>
    <w:rsid w:val="006B41A8"/>
    <w:rsid w:val="006B4900"/>
    <w:rsid w:val="006B4B66"/>
    <w:rsid w:val="006B6434"/>
    <w:rsid w:val="006B76C4"/>
    <w:rsid w:val="006C0134"/>
    <w:rsid w:val="006C0BC5"/>
    <w:rsid w:val="006C4719"/>
    <w:rsid w:val="006C4B8E"/>
    <w:rsid w:val="006C4E05"/>
    <w:rsid w:val="006C516F"/>
    <w:rsid w:val="006C6B89"/>
    <w:rsid w:val="006C77F8"/>
    <w:rsid w:val="006C7FC6"/>
    <w:rsid w:val="006D24A6"/>
    <w:rsid w:val="006D2D0D"/>
    <w:rsid w:val="006D3F61"/>
    <w:rsid w:val="006D40E0"/>
    <w:rsid w:val="006D4A2B"/>
    <w:rsid w:val="006D4D07"/>
    <w:rsid w:val="006D67CE"/>
    <w:rsid w:val="006D70A3"/>
    <w:rsid w:val="006D72BD"/>
    <w:rsid w:val="006E28A8"/>
    <w:rsid w:val="006E2B06"/>
    <w:rsid w:val="006E2E4C"/>
    <w:rsid w:val="006E41E3"/>
    <w:rsid w:val="006E5098"/>
    <w:rsid w:val="006E59EF"/>
    <w:rsid w:val="006E5B4E"/>
    <w:rsid w:val="006E7461"/>
    <w:rsid w:val="006E7D90"/>
    <w:rsid w:val="006F0D18"/>
    <w:rsid w:val="006F1661"/>
    <w:rsid w:val="006F1AF1"/>
    <w:rsid w:val="006F2923"/>
    <w:rsid w:val="006F368C"/>
    <w:rsid w:val="006F3CFA"/>
    <w:rsid w:val="006F5086"/>
    <w:rsid w:val="006F515A"/>
    <w:rsid w:val="006F6A83"/>
    <w:rsid w:val="006F7CFC"/>
    <w:rsid w:val="00700748"/>
    <w:rsid w:val="00700ACD"/>
    <w:rsid w:val="007014C7"/>
    <w:rsid w:val="00702291"/>
    <w:rsid w:val="00702F8C"/>
    <w:rsid w:val="007051D9"/>
    <w:rsid w:val="00707066"/>
    <w:rsid w:val="007143D2"/>
    <w:rsid w:val="00714936"/>
    <w:rsid w:val="0071571C"/>
    <w:rsid w:val="00717D6B"/>
    <w:rsid w:val="0072081C"/>
    <w:rsid w:val="007213AF"/>
    <w:rsid w:val="00721D24"/>
    <w:rsid w:val="00721FBC"/>
    <w:rsid w:val="007220A6"/>
    <w:rsid w:val="0072398A"/>
    <w:rsid w:val="00724209"/>
    <w:rsid w:val="007243B9"/>
    <w:rsid w:val="007248D0"/>
    <w:rsid w:val="007259B5"/>
    <w:rsid w:val="00726D43"/>
    <w:rsid w:val="007312CA"/>
    <w:rsid w:val="0073489C"/>
    <w:rsid w:val="00735C48"/>
    <w:rsid w:val="00735CD0"/>
    <w:rsid w:val="00735E30"/>
    <w:rsid w:val="007368E0"/>
    <w:rsid w:val="00737D5A"/>
    <w:rsid w:val="00740C23"/>
    <w:rsid w:val="00741095"/>
    <w:rsid w:val="00741A03"/>
    <w:rsid w:val="00741A22"/>
    <w:rsid w:val="00741B7D"/>
    <w:rsid w:val="00751D96"/>
    <w:rsid w:val="007521FD"/>
    <w:rsid w:val="00752E30"/>
    <w:rsid w:val="007531A2"/>
    <w:rsid w:val="00755DB1"/>
    <w:rsid w:val="00756441"/>
    <w:rsid w:val="00757FED"/>
    <w:rsid w:val="00760169"/>
    <w:rsid w:val="007607D8"/>
    <w:rsid w:val="00760F28"/>
    <w:rsid w:val="00762573"/>
    <w:rsid w:val="007647ED"/>
    <w:rsid w:val="00764B38"/>
    <w:rsid w:val="0076517A"/>
    <w:rsid w:val="00765F97"/>
    <w:rsid w:val="007666F2"/>
    <w:rsid w:val="0076766E"/>
    <w:rsid w:val="00770436"/>
    <w:rsid w:val="007722FD"/>
    <w:rsid w:val="00772367"/>
    <w:rsid w:val="007724EE"/>
    <w:rsid w:val="007729D3"/>
    <w:rsid w:val="00773FA3"/>
    <w:rsid w:val="0077524F"/>
    <w:rsid w:val="00775394"/>
    <w:rsid w:val="0077585D"/>
    <w:rsid w:val="0077755A"/>
    <w:rsid w:val="007811DB"/>
    <w:rsid w:val="00782372"/>
    <w:rsid w:val="007828BF"/>
    <w:rsid w:val="00783EF1"/>
    <w:rsid w:val="00783EFC"/>
    <w:rsid w:val="00786962"/>
    <w:rsid w:val="0079006C"/>
    <w:rsid w:val="007906D4"/>
    <w:rsid w:val="00791906"/>
    <w:rsid w:val="00792011"/>
    <w:rsid w:val="007929EF"/>
    <w:rsid w:val="00793C9C"/>
    <w:rsid w:val="007952D9"/>
    <w:rsid w:val="00796290"/>
    <w:rsid w:val="007A053A"/>
    <w:rsid w:val="007A0559"/>
    <w:rsid w:val="007A100D"/>
    <w:rsid w:val="007A3181"/>
    <w:rsid w:val="007A3742"/>
    <w:rsid w:val="007A7A2C"/>
    <w:rsid w:val="007B0B2C"/>
    <w:rsid w:val="007B0CB6"/>
    <w:rsid w:val="007B1164"/>
    <w:rsid w:val="007B1E87"/>
    <w:rsid w:val="007B26BB"/>
    <w:rsid w:val="007B4687"/>
    <w:rsid w:val="007B5313"/>
    <w:rsid w:val="007B5602"/>
    <w:rsid w:val="007B5610"/>
    <w:rsid w:val="007B5EF5"/>
    <w:rsid w:val="007C15F8"/>
    <w:rsid w:val="007C387D"/>
    <w:rsid w:val="007C420B"/>
    <w:rsid w:val="007C4C2A"/>
    <w:rsid w:val="007C64A7"/>
    <w:rsid w:val="007C6BD5"/>
    <w:rsid w:val="007C6C99"/>
    <w:rsid w:val="007C72C7"/>
    <w:rsid w:val="007D15F7"/>
    <w:rsid w:val="007D578C"/>
    <w:rsid w:val="007D5F9A"/>
    <w:rsid w:val="007D6F23"/>
    <w:rsid w:val="007D74C8"/>
    <w:rsid w:val="007D7C3D"/>
    <w:rsid w:val="007D7F96"/>
    <w:rsid w:val="007E014A"/>
    <w:rsid w:val="007E21D2"/>
    <w:rsid w:val="007E29D9"/>
    <w:rsid w:val="007E70E8"/>
    <w:rsid w:val="007E7344"/>
    <w:rsid w:val="007F245B"/>
    <w:rsid w:val="007F304F"/>
    <w:rsid w:val="007F41AF"/>
    <w:rsid w:val="007F6521"/>
    <w:rsid w:val="007F702B"/>
    <w:rsid w:val="007F7315"/>
    <w:rsid w:val="008003F4"/>
    <w:rsid w:val="00800D65"/>
    <w:rsid w:val="00803277"/>
    <w:rsid w:val="008045CE"/>
    <w:rsid w:val="00804BFE"/>
    <w:rsid w:val="00805037"/>
    <w:rsid w:val="00806A6F"/>
    <w:rsid w:val="00810280"/>
    <w:rsid w:val="0081202C"/>
    <w:rsid w:val="008148BB"/>
    <w:rsid w:val="00814905"/>
    <w:rsid w:val="00814955"/>
    <w:rsid w:val="00815C1A"/>
    <w:rsid w:val="00815F31"/>
    <w:rsid w:val="00817AF8"/>
    <w:rsid w:val="00824877"/>
    <w:rsid w:val="00824C5A"/>
    <w:rsid w:val="00824F77"/>
    <w:rsid w:val="0082518A"/>
    <w:rsid w:val="008262DD"/>
    <w:rsid w:val="0083034C"/>
    <w:rsid w:val="008305C4"/>
    <w:rsid w:val="008337E3"/>
    <w:rsid w:val="00833823"/>
    <w:rsid w:val="00834983"/>
    <w:rsid w:val="00834EB6"/>
    <w:rsid w:val="0083708D"/>
    <w:rsid w:val="00841641"/>
    <w:rsid w:val="00842F92"/>
    <w:rsid w:val="0084428B"/>
    <w:rsid w:val="00844FAC"/>
    <w:rsid w:val="00845005"/>
    <w:rsid w:val="0084507E"/>
    <w:rsid w:val="00853960"/>
    <w:rsid w:val="008555DD"/>
    <w:rsid w:val="00857A32"/>
    <w:rsid w:val="00857CCE"/>
    <w:rsid w:val="00862D63"/>
    <w:rsid w:val="008653D7"/>
    <w:rsid w:val="00865EBB"/>
    <w:rsid w:val="008668A5"/>
    <w:rsid w:val="008706B6"/>
    <w:rsid w:val="0087272F"/>
    <w:rsid w:val="0087292A"/>
    <w:rsid w:val="00882366"/>
    <w:rsid w:val="0088300B"/>
    <w:rsid w:val="008856C8"/>
    <w:rsid w:val="008878A3"/>
    <w:rsid w:val="00887CB9"/>
    <w:rsid w:val="00890D55"/>
    <w:rsid w:val="00892BF8"/>
    <w:rsid w:val="00892F10"/>
    <w:rsid w:val="00893E3B"/>
    <w:rsid w:val="00894B09"/>
    <w:rsid w:val="00894BFD"/>
    <w:rsid w:val="00895ECF"/>
    <w:rsid w:val="00897102"/>
    <w:rsid w:val="008979E1"/>
    <w:rsid w:val="008A131D"/>
    <w:rsid w:val="008A1E6F"/>
    <w:rsid w:val="008A329E"/>
    <w:rsid w:val="008A535F"/>
    <w:rsid w:val="008B1017"/>
    <w:rsid w:val="008B1223"/>
    <w:rsid w:val="008B284B"/>
    <w:rsid w:val="008B2CD4"/>
    <w:rsid w:val="008B2EA1"/>
    <w:rsid w:val="008B3607"/>
    <w:rsid w:val="008B5FDF"/>
    <w:rsid w:val="008B64E7"/>
    <w:rsid w:val="008B7B59"/>
    <w:rsid w:val="008B7EB8"/>
    <w:rsid w:val="008C0474"/>
    <w:rsid w:val="008C0E0C"/>
    <w:rsid w:val="008C1593"/>
    <w:rsid w:val="008C38E0"/>
    <w:rsid w:val="008C6C18"/>
    <w:rsid w:val="008C6FDA"/>
    <w:rsid w:val="008C7DD8"/>
    <w:rsid w:val="008D2C1C"/>
    <w:rsid w:val="008D2E2D"/>
    <w:rsid w:val="008D5199"/>
    <w:rsid w:val="008D6C9B"/>
    <w:rsid w:val="008D7B16"/>
    <w:rsid w:val="008E2AB9"/>
    <w:rsid w:val="008E41C9"/>
    <w:rsid w:val="008E4F0F"/>
    <w:rsid w:val="008E5C05"/>
    <w:rsid w:val="008E6E0D"/>
    <w:rsid w:val="008F4582"/>
    <w:rsid w:val="008F48A1"/>
    <w:rsid w:val="008F4B41"/>
    <w:rsid w:val="008F538F"/>
    <w:rsid w:val="008F7A43"/>
    <w:rsid w:val="008F7F78"/>
    <w:rsid w:val="00902D79"/>
    <w:rsid w:val="00903A51"/>
    <w:rsid w:val="00903CB4"/>
    <w:rsid w:val="009052FA"/>
    <w:rsid w:val="00905DF6"/>
    <w:rsid w:val="00906161"/>
    <w:rsid w:val="009068E5"/>
    <w:rsid w:val="00906DAB"/>
    <w:rsid w:val="00911E7C"/>
    <w:rsid w:val="0091303B"/>
    <w:rsid w:val="00915031"/>
    <w:rsid w:val="00916182"/>
    <w:rsid w:val="00916FAD"/>
    <w:rsid w:val="00920BAF"/>
    <w:rsid w:val="00920CF2"/>
    <w:rsid w:val="0092337D"/>
    <w:rsid w:val="00924C55"/>
    <w:rsid w:val="00924CE3"/>
    <w:rsid w:val="00927CE8"/>
    <w:rsid w:val="00931819"/>
    <w:rsid w:val="009362A3"/>
    <w:rsid w:val="00937C29"/>
    <w:rsid w:val="009429D2"/>
    <w:rsid w:val="009471D2"/>
    <w:rsid w:val="00947FF5"/>
    <w:rsid w:val="009505D5"/>
    <w:rsid w:val="009515DB"/>
    <w:rsid w:val="00952493"/>
    <w:rsid w:val="00953412"/>
    <w:rsid w:val="00954562"/>
    <w:rsid w:val="009563B2"/>
    <w:rsid w:val="00957078"/>
    <w:rsid w:val="00957D52"/>
    <w:rsid w:val="00960368"/>
    <w:rsid w:val="009615D0"/>
    <w:rsid w:val="0096223D"/>
    <w:rsid w:val="0096561D"/>
    <w:rsid w:val="009656FA"/>
    <w:rsid w:val="00967A7E"/>
    <w:rsid w:val="00967EBD"/>
    <w:rsid w:val="009713B3"/>
    <w:rsid w:val="009733D0"/>
    <w:rsid w:val="00974455"/>
    <w:rsid w:val="00975683"/>
    <w:rsid w:val="009759BB"/>
    <w:rsid w:val="009763C0"/>
    <w:rsid w:val="00980AA6"/>
    <w:rsid w:val="00981EB3"/>
    <w:rsid w:val="00982A4F"/>
    <w:rsid w:val="00982CEA"/>
    <w:rsid w:val="00983809"/>
    <w:rsid w:val="00984515"/>
    <w:rsid w:val="0098630A"/>
    <w:rsid w:val="0098688D"/>
    <w:rsid w:val="0099025A"/>
    <w:rsid w:val="0099319E"/>
    <w:rsid w:val="00993E6E"/>
    <w:rsid w:val="009956B4"/>
    <w:rsid w:val="009976BE"/>
    <w:rsid w:val="00997BB7"/>
    <w:rsid w:val="009A0D73"/>
    <w:rsid w:val="009A1F13"/>
    <w:rsid w:val="009A3371"/>
    <w:rsid w:val="009A34EF"/>
    <w:rsid w:val="009A5AC0"/>
    <w:rsid w:val="009A68DF"/>
    <w:rsid w:val="009A6AAA"/>
    <w:rsid w:val="009A6B4E"/>
    <w:rsid w:val="009A706D"/>
    <w:rsid w:val="009A75FD"/>
    <w:rsid w:val="009A7EF0"/>
    <w:rsid w:val="009B0426"/>
    <w:rsid w:val="009B1C1D"/>
    <w:rsid w:val="009B1EE8"/>
    <w:rsid w:val="009B5B2D"/>
    <w:rsid w:val="009B5FDC"/>
    <w:rsid w:val="009C085E"/>
    <w:rsid w:val="009C18BC"/>
    <w:rsid w:val="009C2D83"/>
    <w:rsid w:val="009C4F5A"/>
    <w:rsid w:val="009C5210"/>
    <w:rsid w:val="009C5220"/>
    <w:rsid w:val="009C5EB3"/>
    <w:rsid w:val="009D0A87"/>
    <w:rsid w:val="009D0C61"/>
    <w:rsid w:val="009D2318"/>
    <w:rsid w:val="009D2472"/>
    <w:rsid w:val="009D2504"/>
    <w:rsid w:val="009D3470"/>
    <w:rsid w:val="009D4607"/>
    <w:rsid w:val="009D56EB"/>
    <w:rsid w:val="009D5980"/>
    <w:rsid w:val="009D7C24"/>
    <w:rsid w:val="009E1714"/>
    <w:rsid w:val="009E1A91"/>
    <w:rsid w:val="009E21E2"/>
    <w:rsid w:val="009E4320"/>
    <w:rsid w:val="009E6DF6"/>
    <w:rsid w:val="009F24DA"/>
    <w:rsid w:val="009F29FD"/>
    <w:rsid w:val="009F6AA4"/>
    <w:rsid w:val="009F79DE"/>
    <w:rsid w:val="00A0055D"/>
    <w:rsid w:val="00A00EEB"/>
    <w:rsid w:val="00A01424"/>
    <w:rsid w:val="00A01873"/>
    <w:rsid w:val="00A0192A"/>
    <w:rsid w:val="00A021FA"/>
    <w:rsid w:val="00A02DC4"/>
    <w:rsid w:val="00A03AA4"/>
    <w:rsid w:val="00A03DC0"/>
    <w:rsid w:val="00A040DA"/>
    <w:rsid w:val="00A06AE0"/>
    <w:rsid w:val="00A07761"/>
    <w:rsid w:val="00A07DC4"/>
    <w:rsid w:val="00A07F60"/>
    <w:rsid w:val="00A10573"/>
    <w:rsid w:val="00A1110B"/>
    <w:rsid w:val="00A12A9B"/>
    <w:rsid w:val="00A13F11"/>
    <w:rsid w:val="00A143BC"/>
    <w:rsid w:val="00A14F20"/>
    <w:rsid w:val="00A16002"/>
    <w:rsid w:val="00A1733C"/>
    <w:rsid w:val="00A217B3"/>
    <w:rsid w:val="00A22547"/>
    <w:rsid w:val="00A24DAE"/>
    <w:rsid w:val="00A26830"/>
    <w:rsid w:val="00A26E90"/>
    <w:rsid w:val="00A30ACA"/>
    <w:rsid w:val="00A3373A"/>
    <w:rsid w:val="00A346C7"/>
    <w:rsid w:val="00A34E05"/>
    <w:rsid w:val="00A34E43"/>
    <w:rsid w:val="00A40F9A"/>
    <w:rsid w:val="00A41558"/>
    <w:rsid w:val="00A415CD"/>
    <w:rsid w:val="00A42CF1"/>
    <w:rsid w:val="00A4374B"/>
    <w:rsid w:val="00A4506B"/>
    <w:rsid w:val="00A4517D"/>
    <w:rsid w:val="00A45E2D"/>
    <w:rsid w:val="00A461EF"/>
    <w:rsid w:val="00A46516"/>
    <w:rsid w:val="00A50610"/>
    <w:rsid w:val="00A50C97"/>
    <w:rsid w:val="00A50F99"/>
    <w:rsid w:val="00A5133B"/>
    <w:rsid w:val="00A51977"/>
    <w:rsid w:val="00A522DC"/>
    <w:rsid w:val="00A55D2C"/>
    <w:rsid w:val="00A612F6"/>
    <w:rsid w:val="00A62A26"/>
    <w:rsid w:val="00A65A56"/>
    <w:rsid w:val="00A65C49"/>
    <w:rsid w:val="00A65F39"/>
    <w:rsid w:val="00A67298"/>
    <w:rsid w:val="00A702B0"/>
    <w:rsid w:val="00A71C3D"/>
    <w:rsid w:val="00A756C4"/>
    <w:rsid w:val="00A75CBB"/>
    <w:rsid w:val="00A75ED1"/>
    <w:rsid w:val="00A80431"/>
    <w:rsid w:val="00A8110F"/>
    <w:rsid w:val="00A83762"/>
    <w:rsid w:val="00A851D9"/>
    <w:rsid w:val="00A85A2D"/>
    <w:rsid w:val="00A87543"/>
    <w:rsid w:val="00A90371"/>
    <w:rsid w:val="00A938B6"/>
    <w:rsid w:val="00A942D3"/>
    <w:rsid w:val="00A94CEA"/>
    <w:rsid w:val="00A94E4F"/>
    <w:rsid w:val="00A958D5"/>
    <w:rsid w:val="00A95EA5"/>
    <w:rsid w:val="00A97121"/>
    <w:rsid w:val="00A97616"/>
    <w:rsid w:val="00AA06C1"/>
    <w:rsid w:val="00AA4027"/>
    <w:rsid w:val="00AA41A3"/>
    <w:rsid w:val="00AA6505"/>
    <w:rsid w:val="00AA684C"/>
    <w:rsid w:val="00AA7012"/>
    <w:rsid w:val="00AB2A56"/>
    <w:rsid w:val="00AB46EE"/>
    <w:rsid w:val="00AB5EED"/>
    <w:rsid w:val="00AB6117"/>
    <w:rsid w:val="00AB6E18"/>
    <w:rsid w:val="00AB7B83"/>
    <w:rsid w:val="00AC062F"/>
    <w:rsid w:val="00AC074B"/>
    <w:rsid w:val="00AC125D"/>
    <w:rsid w:val="00AC3081"/>
    <w:rsid w:val="00AC30A5"/>
    <w:rsid w:val="00AC4408"/>
    <w:rsid w:val="00AC58DD"/>
    <w:rsid w:val="00AD0F41"/>
    <w:rsid w:val="00AD3A32"/>
    <w:rsid w:val="00AD3B6F"/>
    <w:rsid w:val="00AD3E70"/>
    <w:rsid w:val="00AD7418"/>
    <w:rsid w:val="00AE2764"/>
    <w:rsid w:val="00AE298D"/>
    <w:rsid w:val="00AE4473"/>
    <w:rsid w:val="00AE6DD0"/>
    <w:rsid w:val="00AF14F0"/>
    <w:rsid w:val="00AF266D"/>
    <w:rsid w:val="00AF298A"/>
    <w:rsid w:val="00AF4679"/>
    <w:rsid w:val="00AF684D"/>
    <w:rsid w:val="00AF6F63"/>
    <w:rsid w:val="00AF7F6A"/>
    <w:rsid w:val="00B00ADC"/>
    <w:rsid w:val="00B00C57"/>
    <w:rsid w:val="00B01267"/>
    <w:rsid w:val="00B06190"/>
    <w:rsid w:val="00B06ACC"/>
    <w:rsid w:val="00B06CE2"/>
    <w:rsid w:val="00B06DAF"/>
    <w:rsid w:val="00B10ACC"/>
    <w:rsid w:val="00B14759"/>
    <w:rsid w:val="00B156DD"/>
    <w:rsid w:val="00B15D61"/>
    <w:rsid w:val="00B16595"/>
    <w:rsid w:val="00B16A90"/>
    <w:rsid w:val="00B17B40"/>
    <w:rsid w:val="00B20758"/>
    <w:rsid w:val="00B2114C"/>
    <w:rsid w:val="00B22EE8"/>
    <w:rsid w:val="00B23D45"/>
    <w:rsid w:val="00B23FBD"/>
    <w:rsid w:val="00B266B7"/>
    <w:rsid w:val="00B27388"/>
    <w:rsid w:val="00B2741C"/>
    <w:rsid w:val="00B27840"/>
    <w:rsid w:val="00B31DF6"/>
    <w:rsid w:val="00B338A9"/>
    <w:rsid w:val="00B36ED8"/>
    <w:rsid w:val="00B37DBD"/>
    <w:rsid w:val="00B40B0D"/>
    <w:rsid w:val="00B416B5"/>
    <w:rsid w:val="00B420B1"/>
    <w:rsid w:val="00B4322D"/>
    <w:rsid w:val="00B43F1D"/>
    <w:rsid w:val="00B45B9B"/>
    <w:rsid w:val="00B50A9C"/>
    <w:rsid w:val="00B510DD"/>
    <w:rsid w:val="00B52616"/>
    <w:rsid w:val="00B55748"/>
    <w:rsid w:val="00B571FF"/>
    <w:rsid w:val="00B57F0F"/>
    <w:rsid w:val="00B57F79"/>
    <w:rsid w:val="00B603E2"/>
    <w:rsid w:val="00B62A19"/>
    <w:rsid w:val="00B63603"/>
    <w:rsid w:val="00B64376"/>
    <w:rsid w:val="00B64F9D"/>
    <w:rsid w:val="00B658B6"/>
    <w:rsid w:val="00B664A1"/>
    <w:rsid w:val="00B6673F"/>
    <w:rsid w:val="00B668D8"/>
    <w:rsid w:val="00B674E4"/>
    <w:rsid w:val="00B70280"/>
    <w:rsid w:val="00B73580"/>
    <w:rsid w:val="00B73D65"/>
    <w:rsid w:val="00B73FB2"/>
    <w:rsid w:val="00B74789"/>
    <w:rsid w:val="00B7478F"/>
    <w:rsid w:val="00B74835"/>
    <w:rsid w:val="00B75006"/>
    <w:rsid w:val="00B75716"/>
    <w:rsid w:val="00B772C3"/>
    <w:rsid w:val="00B806CC"/>
    <w:rsid w:val="00B81CD2"/>
    <w:rsid w:val="00B83C68"/>
    <w:rsid w:val="00B83DC7"/>
    <w:rsid w:val="00B856BD"/>
    <w:rsid w:val="00B86C0C"/>
    <w:rsid w:val="00B870DE"/>
    <w:rsid w:val="00B87330"/>
    <w:rsid w:val="00B90064"/>
    <w:rsid w:val="00B90CA5"/>
    <w:rsid w:val="00B90DE8"/>
    <w:rsid w:val="00B928A9"/>
    <w:rsid w:val="00B92D87"/>
    <w:rsid w:val="00B936FA"/>
    <w:rsid w:val="00B941A6"/>
    <w:rsid w:val="00B97AE5"/>
    <w:rsid w:val="00BA4693"/>
    <w:rsid w:val="00BA6935"/>
    <w:rsid w:val="00BA6D0A"/>
    <w:rsid w:val="00BB27C4"/>
    <w:rsid w:val="00BB3846"/>
    <w:rsid w:val="00BB3B17"/>
    <w:rsid w:val="00BB52AD"/>
    <w:rsid w:val="00BB671F"/>
    <w:rsid w:val="00BB6A47"/>
    <w:rsid w:val="00BB6BE9"/>
    <w:rsid w:val="00BB6FBE"/>
    <w:rsid w:val="00BC0165"/>
    <w:rsid w:val="00BC0801"/>
    <w:rsid w:val="00BC1353"/>
    <w:rsid w:val="00BC14D1"/>
    <w:rsid w:val="00BC2263"/>
    <w:rsid w:val="00BC23CA"/>
    <w:rsid w:val="00BC3BDD"/>
    <w:rsid w:val="00BC5722"/>
    <w:rsid w:val="00BC7D57"/>
    <w:rsid w:val="00BD0AFD"/>
    <w:rsid w:val="00BD15A2"/>
    <w:rsid w:val="00BD205E"/>
    <w:rsid w:val="00BD2CB0"/>
    <w:rsid w:val="00BD4E46"/>
    <w:rsid w:val="00BD7F61"/>
    <w:rsid w:val="00BE0C2A"/>
    <w:rsid w:val="00BE0FCE"/>
    <w:rsid w:val="00BE5C44"/>
    <w:rsid w:val="00BE694E"/>
    <w:rsid w:val="00BE69D3"/>
    <w:rsid w:val="00BE6D32"/>
    <w:rsid w:val="00BE7B72"/>
    <w:rsid w:val="00BE7B78"/>
    <w:rsid w:val="00BF05AA"/>
    <w:rsid w:val="00BF0D82"/>
    <w:rsid w:val="00BF4315"/>
    <w:rsid w:val="00BF4638"/>
    <w:rsid w:val="00BF4D56"/>
    <w:rsid w:val="00BF5607"/>
    <w:rsid w:val="00BF77FF"/>
    <w:rsid w:val="00BF79D4"/>
    <w:rsid w:val="00C008FB"/>
    <w:rsid w:val="00C0123D"/>
    <w:rsid w:val="00C013FC"/>
    <w:rsid w:val="00C02E53"/>
    <w:rsid w:val="00C035AF"/>
    <w:rsid w:val="00C04074"/>
    <w:rsid w:val="00C050BC"/>
    <w:rsid w:val="00C052EB"/>
    <w:rsid w:val="00C05C53"/>
    <w:rsid w:val="00C07074"/>
    <w:rsid w:val="00C12144"/>
    <w:rsid w:val="00C1288A"/>
    <w:rsid w:val="00C1427F"/>
    <w:rsid w:val="00C15D58"/>
    <w:rsid w:val="00C17757"/>
    <w:rsid w:val="00C2036A"/>
    <w:rsid w:val="00C214C5"/>
    <w:rsid w:val="00C21621"/>
    <w:rsid w:val="00C21701"/>
    <w:rsid w:val="00C21E50"/>
    <w:rsid w:val="00C23075"/>
    <w:rsid w:val="00C236D4"/>
    <w:rsid w:val="00C31324"/>
    <w:rsid w:val="00C317F1"/>
    <w:rsid w:val="00C32FCA"/>
    <w:rsid w:val="00C34043"/>
    <w:rsid w:val="00C348B2"/>
    <w:rsid w:val="00C352A2"/>
    <w:rsid w:val="00C35A54"/>
    <w:rsid w:val="00C406C5"/>
    <w:rsid w:val="00C40E58"/>
    <w:rsid w:val="00C4139C"/>
    <w:rsid w:val="00C43F78"/>
    <w:rsid w:val="00C458F1"/>
    <w:rsid w:val="00C45D38"/>
    <w:rsid w:val="00C45D3C"/>
    <w:rsid w:val="00C505BD"/>
    <w:rsid w:val="00C5272D"/>
    <w:rsid w:val="00C52A6A"/>
    <w:rsid w:val="00C534B9"/>
    <w:rsid w:val="00C53930"/>
    <w:rsid w:val="00C54257"/>
    <w:rsid w:val="00C54B1B"/>
    <w:rsid w:val="00C54F0D"/>
    <w:rsid w:val="00C555DA"/>
    <w:rsid w:val="00C56632"/>
    <w:rsid w:val="00C6079D"/>
    <w:rsid w:val="00C60873"/>
    <w:rsid w:val="00C61E1C"/>
    <w:rsid w:val="00C63D66"/>
    <w:rsid w:val="00C643A0"/>
    <w:rsid w:val="00C65592"/>
    <w:rsid w:val="00C66F9F"/>
    <w:rsid w:val="00C7349B"/>
    <w:rsid w:val="00C743EE"/>
    <w:rsid w:val="00C74881"/>
    <w:rsid w:val="00C75096"/>
    <w:rsid w:val="00C76B18"/>
    <w:rsid w:val="00C82866"/>
    <w:rsid w:val="00C83806"/>
    <w:rsid w:val="00C83C4A"/>
    <w:rsid w:val="00C83D69"/>
    <w:rsid w:val="00C841F4"/>
    <w:rsid w:val="00C868C2"/>
    <w:rsid w:val="00C8727F"/>
    <w:rsid w:val="00C90959"/>
    <w:rsid w:val="00C909A3"/>
    <w:rsid w:val="00C918F9"/>
    <w:rsid w:val="00C929AA"/>
    <w:rsid w:val="00C96313"/>
    <w:rsid w:val="00C966F7"/>
    <w:rsid w:val="00C9792B"/>
    <w:rsid w:val="00CA0819"/>
    <w:rsid w:val="00CA0E10"/>
    <w:rsid w:val="00CA17BA"/>
    <w:rsid w:val="00CA193D"/>
    <w:rsid w:val="00CA32DD"/>
    <w:rsid w:val="00CA4B6D"/>
    <w:rsid w:val="00CA4FE1"/>
    <w:rsid w:val="00CB00DC"/>
    <w:rsid w:val="00CB0296"/>
    <w:rsid w:val="00CB2B1E"/>
    <w:rsid w:val="00CB33D7"/>
    <w:rsid w:val="00CB486B"/>
    <w:rsid w:val="00CB520B"/>
    <w:rsid w:val="00CB615C"/>
    <w:rsid w:val="00CB6414"/>
    <w:rsid w:val="00CC0580"/>
    <w:rsid w:val="00CC14B8"/>
    <w:rsid w:val="00CC2514"/>
    <w:rsid w:val="00CC2E61"/>
    <w:rsid w:val="00CC3A93"/>
    <w:rsid w:val="00CC49D1"/>
    <w:rsid w:val="00CC4B5D"/>
    <w:rsid w:val="00CC666D"/>
    <w:rsid w:val="00CC678A"/>
    <w:rsid w:val="00CD0D4E"/>
    <w:rsid w:val="00CD2D92"/>
    <w:rsid w:val="00CD31CC"/>
    <w:rsid w:val="00CD31F6"/>
    <w:rsid w:val="00CD4C50"/>
    <w:rsid w:val="00CD4CEC"/>
    <w:rsid w:val="00CD5AE8"/>
    <w:rsid w:val="00CD6C15"/>
    <w:rsid w:val="00CD6DA1"/>
    <w:rsid w:val="00CE086D"/>
    <w:rsid w:val="00CE1F64"/>
    <w:rsid w:val="00CE351F"/>
    <w:rsid w:val="00CE71B2"/>
    <w:rsid w:val="00CE75B3"/>
    <w:rsid w:val="00CE768A"/>
    <w:rsid w:val="00CE7B96"/>
    <w:rsid w:val="00CF062A"/>
    <w:rsid w:val="00CF13AE"/>
    <w:rsid w:val="00CF4B67"/>
    <w:rsid w:val="00CF5A7D"/>
    <w:rsid w:val="00CF7BCE"/>
    <w:rsid w:val="00D00967"/>
    <w:rsid w:val="00D00E7F"/>
    <w:rsid w:val="00D02D57"/>
    <w:rsid w:val="00D04677"/>
    <w:rsid w:val="00D0476D"/>
    <w:rsid w:val="00D05878"/>
    <w:rsid w:val="00D122FE"/>
    <w:rsid w:val="00D12EA2"/>
    <w:rsid w:val="00D14258"/>
    <w:rsid w:val="00D16342"/>
    <w:rsid w:val="00D168F4"/>
    <w:rsid w:val="00D16E2E"/>
    <w:rsid w:val="00D2014F"/>
    <w:rsid w:val="00D23C4F"/>
    <w:rsid w:val="00D277AC"/>
    <w:rsid w:val="00D301B6"/>
    <w:rsid w:val="00D303EF"/>
    <w:rsid w:val="00D305D6"/>
    <w:rsid w:val="00D30B36"/>
    <w:rsid w:val="00D349F3"/>
    <w:rsid w:val="00D350BC"/>
    <w:rsid w:val="00D361B1"/>
    <w:rsid w:val="00D36B2D"/>
    <w:rsid w:val="00D37BF3"/>
    <w:rsid w:val="00D404BF"/>
    <w:rsid w:val="00D41027"/>
    <w:rsid w:val="00D411B1"/>
    <w:rsid w:val="00D41EF9"/>
    <w:rsid w:val="00D4312B"/>
    <w:rsid w:val="00D43C6C"/>
    <w:rsid w:val="00D4458B"/>
    <w:rsid w:val="00D448FC"/>
    <w:rsid w:val="00D45A73"/>
    <w:rsid w:val="00D45FBA"/>
    <w:rsid w:val="00D46305"/>
    <w:rsid w:val="00D475FC"/>
    <w:rsid w:val="00D51FE0"/>
    <w:rsid w:val="00D52488"/>
    <w:rsid w:val="00D53651"/>
    <w:rsid w:val="00D55891"/>
    <w:rsid w:val="00D569CF"/>
    <w:rsid w:val="00D57520"/>
    <w:rsid w:val="00D57DA3"/>
    <w:rsid w:val="00D60226"/>
    <w:rsid w:val="00D60476"/>
    <w:rsid w:val="00D60CF2"/>
    <w:rsid w:val="00D62440"/>
    <w:rsid w:val="00D627F1"/>
    <w:rsid w:val="00D63490"/>
    <w:rsid w:val="00D6398D"/>
    <w:rsid w:val="00D6553E"/>
    <w:rsid w:val="00D657BA"/>
    <w:rsid w:val="00D6737F"/>
    <w:rsid w:val="00D71443"/>
    <w:rsid w:val="00D73023"/>
    <w:rsid w:val="00D774BE"/>
    <w:rsid w:val="00D77709"/>
    <w:rsid w:val="00D77943"/>
    <w:rsid w:val="00D803E6"/>
    <w:rsid w:val="00D815E5"/>
    <w:rsid w:val="00D81808"/>
    <w:rsid w:val="00D8262E"/>
    <w:rsid w:val="00D82ED1"/>
    <w:rsid w:val="00D84DEC"/>
    <w:rsid w:val="00D85DA1"/>
    <w:rsid w:val="00D86684"/>
    <w:rsid w:val="00D873A5"/>
    <w:rsid w:val="00D906AA"/>
    <w:rsid w:val="00D90E29"/>
    <w:rsid w:val="00D90E43"/>
    <w:rsid w:val="00D912B0"/>
    <w:rsid w:val="00D94D44"/>
    <w:rsid w:val="00D95469"/>
    <w:rsid w:val="00D958B5"/>
    <w:rsid w:val="00D958C1"/>
    <w:rsid w:val="00D96EA9"/>
    <w:rsid w:val="00D974FF"/>
    <w:rsid w:val="00DA1614"/>
    <w:rsid w:val="00DA250E"/>
    <w:rsid w:val="00DA3922"/>
    <w:rsid w:val="00DA4C46"/>
    <w:rsid w:val="00DA6444"/>
    <w:rsid w:val="00DA6DC5"/>
    <w:rsid w:val="00DA6FF0"/>
    <w:rsid w:val="00DB129A"/>
    <w:rsid w:val="00DB31FC"/>
    <w:rsid w:val="00DB3A88"/>
    <w:rsid w:val="00DB543D"/>
    <w:rsid w:val="00DB5D17"/>
    <w:rsid w:val="00DC0A1F"/>
    <w:rsid w:val="00DC0B69"/>
    <w:rsid w:val="00DC152A"/>
    <w:rsid w:val="00DC17AE"/>
    <w:rsid w:val="00DC213B"/>
    <w:rsid w:val="00DC3412"/>
    <w:rsid w:val="00DC4D25"/>
    <w:rsid w:val="00DC52D8"/>
    <w:rsid w:val="00DC58A9"/>
    <w:rsid w:val="00DC7E80"/>
    <w:rsid w:val="00DD09AC"/>
    <w:rsid w:val="00DD09E1"/>
    <w:rsid w:val="00DD0E4F"/>
    <w:rsid w:val="00DD2589"/>
    <w:rsid w:val="00DD291E"/>
    <w:rsid w:val="00DD342A"/>
    <w:rsid w:val="00DD3E7B"/>
    <w:rsid w:val="00DE17C8"/>
    <w:rsid w:val="00DE1E69"/>
    <w:rsid w:val="00DE377A"/>
    <w:rsid w:val="00DE3AB8"/>
    <w:rsid w:val="00DE6238"/>
    <w:rsid w:val="00DE659B"/>
    <w:rsid w:val="00DE6BFA"/>
    <w:rsid w:val="00DF09E6"/>
    <w:rsid w:val="00DF2165"/>
    <w:rsid w:val="00DF23CD"/>
    <w:rsid w:val="00DF29C0"/>
    <w:rsid w:val="00DF5346"/>
    <w:rsid w:val="00DF5E7A"/>
    <w:rsid w:val="00DF7F25"/>
    <w:rsid w:val="00E01154"/>
    <w:rsid w:val="00E040DB"/>
    <w:rsid w:val="00E041A4"/>
    <w:rsid w:val="00E058A1"/>
    <w:rsid w:val="00E05D7F"/>
    <w:rsid w:val="00E0677A"/>
    <w:rsid w:val="00E06D0F"/>
    <w:rsid w:val="00E109E6"/>
    <w:rsid w:val="00E10B56"/>
    <w:rsid w:val="00E12FBE"/>
    <w:rsid w:val="00E13AE4"/>
    <w:rsid w:val="00E17C8B"/>
    <w:rsid w:val="00E22AA1"/>
    <w:rsid w:val="00E231A0"/>
    <w:rsid w:val="00E23577"/>
    <w:rsid w:val="00E246F6"/>
    <w:rsid w:val="00E26779"/>
    <w:rsid w:val="00E2754B"/>
    <w:rsid w:val="00E31E07"/>
    <w:rsid w:val="00E3259D"/>
    <w:rsid w:val="00E32CE7"/>
    <w:rsid w:val="00E32F55"/>
    <w:rsid w:val="00E33FC8"/>
    <w:rsid w:val="00E35EE9"/>
    <w:rsid w:val="00E36276"/>
    <w:rsid w:val="00E367C5"/>
    <w:rsid w:val="00E40C4D"/>
    <w:rsid w:val="00E40FFD"/>
    <w:rsid w:val="00E414D7"/>
    <w:rsid w:val="00E42442"/>
    <w:rsid w:val="00E4396F"/>
    <w:rsid w:val="00E44164"/>
    <w:rsid w:val="00E44817"/>
    <w:rsid w:val="00E467CA"/>
    <w:rsid w:val="00E51CCD"/>
    <w:rsid w:val="00E526E7"/>
    <w:rsid w:val="00E54AAE"/>
    <w:rsid w:val="00E57B15"/>
    <w:rsid w:val="00E62FF8"/>
    <w:rsid w:val="00E630E2"/>
    <w:rsid w:val="00E6334C"/>
    <w:rsid w:val="00E63D89"/>
    <w:rsid w:val="00E64093"/>
    <w:rsid w:val="00E64696"/>
    <w:rsid w:val="00E65004"/>
    <w:rsid w:val="00E6761C"/>
    <w:rsid w:val="00E70836"/>
    <w:rsid w:val="00E70A1A"/>
    <w:rsid w:val="00E70EE2"/>
    <w:rsid w:val="00E72F1E"/>
    <w:rsid w:val="00E75934"/>
    <w:rsid w:val="00E75FAF"/>
    <w:rsid w:val="00E764CB"/>
    <w:rsid w:val="00E767ED"/>
    <w:rsid w:val="00E77120"/>
    <w:rsid w:val="00E815A1"/>
    <w:rsid w:val="00E836D5"/>
    <w:rsid w:val="00E84BE3"/>
    <w:rsid w:val="00E85FFD"/>
    <w:rsid w:val="00E875E1"/>
    <w:rsid w:val="00E91308"/>
    <w:rsid w:val="00E9201F"/>
    <w:rsid w:val="00E92F18"/>
    <w:rsid w:val="00E942D0"/>
    <w:rsid w:val="00E94E22"/>
    <w:rsid w:val="00E95A72"/>
    <w:rsid w:val="00E95D80"/>
    <w:rsid w:val="00E95F04"/>
    <w:rsid w:val="00E968DD"/>
    <w:rsid w:val="00E97976"/>
    <w:rsid w:val="00EA04F1"/>
    <w:rsid w:val="00EA18BF"/>
    <w:rsid w:val="00EA27C3"/>
    <w:rsid w:val="00EA3ED6"/>
    <w:rsid w:val="00EA3F75"/>
    <w:rsid w:val="00EA4415"/>
    <w:rsid w:val="00EA4987"/>
    <w:rsid w:val="00EA5856"/>
    <w:rsid w:val="00EA5E1D"/>
    <w:rsid w:val="00EA5ECF"/>
    <w:rsid w:val="00EA7709"/>
    <w:rsid w:val="00EA7779"/>
    <w:rsid w:val="00EB0ACF"/>
    <w:rsid w:val="00EB245B"/>
    <w:rsid w:val="00EB29F2"/>
    <w:rsid w:val="00EB4B9C"/>
    <w:rsid w:val="00EB7A7E"/>
    <w:rsid w:val="00EC1E7B"/>
    <w:rsid w:val="00EC27D9"/>
    <w:rsid w:val="00EC35B8"/>
    <w:rsid w:val="00EC47C7"/>
    <w:rsid w:val="00EC4A52"/>
    <w:rsid w:val="00EC6175"/>
    <w:rsid w:val="00EC7F20"/>
    <w:rsid w:val="00ED2456"/>
    <w:rsid w:val="00ED4A0D"/>
    <w:rsid w:val="00ED4D85"/>
    <w:rsid w:val="00ED719E"/>
    <w:rsid w:val="00EE0826"/>
    <w:rsid w:val="00EE14C9"/>
    <w:rsid w:val="00EE264D"/>
    <w:rsid w:val="00EE4301"/>
    <w:rsid w:val="00EE5045"/>
    <w:rsid w:val="00EE63CF"/>
    <w:rsid w:val="00EE7646"/>
    <w:rsid w:val="00EE7BEA"/>
    <w:rsid w:val="00EE7D42"/>
    <w:rsid w:val="00EF2F65"/>
    <w:rsid w:val="00EF418E"/>
    <w:rsid w:val="00EF67D9"/>
    <w:rsid w:val="00EF70F5"/>
    <w:rsid w:val="00F001B2"/>
    <w:rsid w:val="00F003DC"/>
    <w:rsid w:val="00F007DF"/>
    <w:rsid w:val="00F00953"/>
    <w:rsid w:val="00F024E4"/>
    <w:rsid w:val="00F02AC9"/>
    <w:rsid w:val="00F041F4"/>
    <w:rsid w:val="00F07EED"/>
    <w:rsid w:val="00F11A19"/>
    <w:rsid w:val="00F11A94"/>
    <w:rsid w:val="00F11BC7"/>
    <w:rsid w:val="00F12821"/>
    <w:rsid w:val="00F13CF7"/>
    <w:rsid w:val="00F142AB"/>
    <w:rsid w:val="00F16ACF"/>
    <w:rsid w:val="00F17DB2"/>
    <w:rsid w:val="00F21E77"/>
    <w:rsid w:val="00F23FD4"/>
    <w:rsid w:val="00F24816"/>
    <w:rsid w:val="00F24A65"/>
    <w:rsid w:val="00F25445"/>
    <w:rsid w:val="00F31567"/>
    <w:rsid w:val="00F322E2"/>
    <w:rsid w:val="00F3330B"/>
    <w:rsid w:val="00F335ED"/>
    <w:rsid w:val="00F34135"/>
    <w:rsid w:val="00F34490"/>
    <w:rsid w:val="00F34EA1"/>
    <w:rsid w:val="00F400BA"/>
    <w:rsid w:val="00F41985"/>
    <w:rsid w:val="00F441D5"/>
    <w:rsid w:val="00F44B87"/>
    <w:rsid w:val="00F44E82"/>
    <w:rsid w:val="00F45486"/>
    <w:rsid w:val="00F503A6"/>
    <w:rsid w:val="00F56AB4"/>
    <w:rsid w:val="00F56CCC"/>
    <w:rsid w:val="00F57B4A"/>
    <w:rsid w:val="00F60254"/>
    <w:rsid w:val="00F6141D"/>
    <w:rsid w:val="00F61F40"/>
    <w:rsid w:val="00F64794"/>
    <w:rsid w:val="00F64F7F"/>
    <w:rsid w:val="00F6736E"/>
    <w:rsid w:val="00F72694"/>
    <w:rsid w:val="00F72F25"/>
    <w:rsid w:val="00F7370D"/>
    <w:rsid w:val="00F74012"/>
    <w:rsid w:val="00F745FF"/>
    <w:rsid w:val="00F80600"/>
    <w:rsid w:val="00F8078E"/>
    <w:rsid w:val="00F83E60"/>
    <w:rsid w:val="00F84275"/>
    <w:rsid w:val="00F8568A"/>
    <w:rsid w:val="00F86EFF"/>
    <w:rsid w:val="00F8744C"/>
    <w:rsid w:val="00F9266F"/>
    <w:rsid w:val="00F92947"/>
    <w:rsid w:val="00F959ED"/>
    <w:rsid w:val="00F9659C"/>
    <w:rsid w:val="00F9674D"/>
    <w:rsid w:val="00F96A99"/>
    <w:rsid w:val="00FA00F8"/>
    <w:rsid w:val="00FA0E44"/>
    <w:rsid w:val="00FA21F8"/>
    <w:rsid w:val="00FA2A10"/>
    <w:rsid w:val="00FA62B0"/>
    <w:rsid w:val="00FB0632"/>
    <w:rsid w:val="00FB0758"/>
    <w:rsid w:val="00FB1940"/>
    <w:rsid w:val="00FB5058"/>
    <w:rsid w:val="00FB5E13"/>
    <w:rsid w:val="00FB6A64"/>
    <w:rsid w:val="00FB6F2E"/>
    <w:rsid w:val="00FC011D"/>
    <w:rsid w:val="00FC03A6"/>
    <w:rsid w:val="00FC15B2"/>
    <w:rsid w:val="00FC18C3"/>
    <w:rsid w:val="00FC250E"/>
    <w:rsid w:val="00FC3963"/>
    <w:rsid w:val="00FC3CD6"/>
    <w:rsid w:val="00FC5C09"/>
    <w:rsid w:val="00FC6AD4"/>
    <w:rsid w:val="00FC76FD"/>
    <w:rsid w:val="00FC7C3A"/>
    <w:rsid w:val="00FD0B30"/>
    <w:rsid w:val="00FD15C7"/>
    <w:rsid w:val="00FD1D59"/>
    <w:rsid w:val="00FD4666"/>
    <w:rsid w:val="00FD52E8"/>
    <w:rsid w:val="00FD7C5C"/>
    <w:rsid w:val="00FE2DDB"/>
    <w:rsid w:val="00FE3EAF"/>
    <w:rsid w:val="00FE5455"/>
    <w:rsid w:val="00FE6368"/>
    <w:rsid w:val="00FE761D"/>
    <w:rsid w:val="00FE79F0"/>
    <w:rsid w:val="00FF0496"/>
    <w:rsid w:val="00FF2784"/>
    <w:rsid w:val="00FF2EC7"/>
    <w:rsid w:val="00FF31FF"/>
    <w:rsid w:val="00FF3F9D"/>
    <w:rsid w:val="00FF517C"/>
    <w:rsid w:val="00FF5F76"/>
    <w:rsid w:val="00FF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0AF0CA"/>
  <w15:chartTrackingRefBased/>
  <w15:docId w15:val="{A677FA1F-6DF1-442F-9B09-30BE034EE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27D9"/>
    <w:pPr>
      <w:autoSpaceDE w:val="0"/>
      <w:autoSpaceDN w:val="0"/>
      <w:spacing w:after="0" w:line="240" w:lineRule="auto"/>
    </w:pPr>
    <w:rPr>
      <w:rFonts w:ascii="Arial" w:hAnsi="Arial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27D9"/>
    <w:pPr>
      <w:outlineLvl w:val="0"/>
    </w:pPr>
  </w:style>
  <w:style w:type="paragraph" w:styleId="Heading2">
    <w:name w:val="heading 2"/>
    <w:basedOn w:val="Heading1"/>
    <w:next w:val="Normal"/>
    <w:link w:val="Heading2Char"/>
    <w:autoRedefine/>
    <w:uiPriority w:val="9"/>
    <w:qFormat/>
    <w:rsid w:val="00EC27D9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qFormat/>
    <w:rsid w:val="00EC27D9"/>
    <w:pPr>
      <w:keepNext/>
      <w:tabs>
        <w:tab w:val="left" w:pos="720"/>
      </w:tabs>
      <w:spacing w:before="240" w:after="60"/>
      <w:outlineLvl w:val="2"/>
    </w:pPr>
    <w:rPr>
      <w:rFonts w:cs="Arial"/>
      <w:b/>
      <w:bCs/>
      <w:kern w:val="28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EC27D9"/>
    <w:pPr>
      <w:keepNext/>
      <w:tabs>
        <w:tab w:val="left" w:pos="864"/>
      </w:tabs>
      <w:spacing w:before="240" w:after="60"/>
      <w:outlineLvl w:val="3"/>
    </w:pPr>
    <w:rPr>
      <w:rFonts w:cs="Arial"/>
      <w:b/>
      <w:bCs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EC27D9"/>
    <w:pPr>
      <w:tabs>
        <w:tab w:val="left" w:pos="1008"/>
      </w:tabs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qFormat/>
    <w:rsid w:val="00EC27D9"/>
    <w:pPr>
      <w:outlineLvl w:val="5"/>
    </w:pPr>
  </w:style>
  <w:style w:type="paragraph" w:styleId="Heading7">
    <w:name w:val="heading 7"/>
    <w:aliases w:val="Tab-Folge"/>
    <w:basedOn w:val="Normal"/>
    <w:next w:val="Normal"/>
    <w:link w:val="Heading7Char"/>
    <w:qFormat/>
    <w:rsid w:val="00EC27D9"/>
    <w:pPr>
      <w:numPr>
        <w:ilvl w:val="6"/>
        <w:numId w:val="2"/>
      </w:numPr>
      <w:tabs>
        <w:tab w:val="left" w:pos="1296"/>
      </w:tabs>
      <w:spacing w:before="240" w:after="60"/>
      <w:outlineLvl w:val="6"/>
    </w:pPr>
    <w:rPr>
      <w:rFonts w:cs="Arial"/>
    </w:rPr>
  </w:style>
  <w:style w:type="paragraph" w:styleId="Heading8">
    <w:name w:val="heading 8"/>
    <w:aliases w:val="Inhaltsverz."/>
    <w:basedOn w:val="Normal"/>
    <w:next w:val="Normal"/>
    <w:link w:val="Heading8Char"/>
    <w:qFormat/>
    <w:rsid w:val="00EC27D9"/>
    <w:pPr>
      <w:numPr>
        <w:ilvl w:val="7"/>
        <w:numId w:val="2"/>
      </w:numPr>
      <w:tabs>
        <w:tab w:val="left" w:pos="1440"/>
      </w:tabs>
      <w:spacing w:before="240" w:after="60"/>
      <w:outlineLvl w:val="7"/>
    </w:pPr>
    <w:rPr>
      <w:rFonts w:cs="Arial"/>
      <w:i/>
      <w:iCs/>
    </w:rPr>
  </w:style>
  <w:style w:type="paragraph" w:styleId="Heading9">
    <w:name w:val="heading 9"/>
    <w:aliases w:val="3Subchapter"/>
    <w:basedOn w:val="Normal"/>
    <w:next w:val="Normal"/>
    <w:link w:val="Heading9Char"/>
    <w:qFormat/>
    <w:rsid w:val="00EC27D9"/>
    <w:pPr>
      <w:numPr>
        <w:ilvl w:val="8"/>
        <w:numId w:val="2"/>
      </w:numPr>
      <w:tabs>
        <w:tab w:val="left" w:pos="1584"/>
      </w:tabs>
      <w:spacing w:before="240" w:after="60"/>
      <w:outlineLvl w:val="8"/>
    </w:pPr>
    <w:rPr>
      <w:rFonts w:cs="Arial"/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C27D9"/>
    <w:rPr>
      <w:rFonts w:ascii="Arial" w:hAnsi="Arial" w:cs="Times New Roman"/>
      <w:sz w:val="20"/>
      <w:szCs w:val="20"/>
    </w:rPr>
  </w:style>
  <w:style w:type="character" w:customStyle="1" w:styleId="Heading2Char">
    <w:name w:val="Heading 2 Char"/>
    <w:link w:val="Heading2"/>
    <w:uiPriority w:val="9"/>
    <w:rsid w:val="00EC27D9"/>
    <w:rPr>
      <w:rFonts w:ascii="Arial" w:hAnsi="Arial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C27D9"/>
    <w:rPr>
      <w:rFonts w:ascii="Arial" w:hAnsi="Arial" w:cs="Arial"/>
      <w:b/>
      <w:bCs/>
      <w:kern w:val="28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C27D9"/>
    <w:rPr>
      <w:rFonts w:ascii="Arial" w:hAnsi="Arial" w:cs="Arial"/>
      <w:b/>
      <w:bCs/>
      <w:sz w:val="20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C27D9"/>
    <w:rPr>
      <w:rFonts w:ascii="Arial" w:hAnsi="Arial" w:cs="Times New Roman"/>
    </w:rPr>
  </w:style>
  <w:style w:type="character" w:customStyle="1" w:styleId="Heading6Char">
    <w:name w:val="Heading 6 Char"/>
    <w:basedOn w:val="DefaultParagraphFont"/>
    <w:link w:val="Heading6"/>
    <w:uiPriority w:val="9"/>
    <w:rsid w:val="00EC27D9"/>
    <w:rPr>
      <w:rFonts w:ascii="Arial" w:hAnsi="Arial" w:cs="Times New Roman"/>
      <w:sz w:val="20"/>
      <w:szCs w:val="20"/>
    </w:rPr>
  </w:style>
  <w:style w:type="character" w:customStyle="1" w:styleId="Heading7Char">
    <w:name w:val="Heading 7 Char"/>
    <w:aliases w:val="Tab-Folge Char"/>
    <w:basedOn w:val="DefaultParagraphFont"/>
    <w:link w:val="Heading7"/>
    <w:rsid w:val="00EC27D9"/>
    <w:rPr>
      <w:rFonts w:ascii="Arial" w:hAnsi="Arial" w:cs="Arial"/>
      <w:sz w:val="20"/>
      <w:szCs w:val="20"/>
    </w:rPr>
  </w:style>
  <w:style w:type="character" w:customStyle="1" w:styleId="Heading8Char">
    <w:name w:val="Heading 8 Char"/>
    <w:aliases w:val="Inhaltsverz. Char"/>
    <w:basedOn w:val="DefaultParagraphFont"/>
    <w:link w:val="Heading8"/>
    <w:rsid w:val="00EC27D9"/>
    <w:rPr>
      <w:rFonts w:ascii="Arial" w:hAnsi="Arial" w:cs="Arial"/>
      <w:i/>
      <w:iCs/>
      <w:sz w:val="20"/>
      <w:szCs w:val="20"/>
    </w:rPr>
  </w:style>
  <w:style w:type="character" w:customStyle="1" w:styleId="Heading9Char">
    <w:name w:val="Heading 9 Char"/>
    <w:aliases w:val="3Subchapter Char"/>
    <w:basedOn w:val="DefaultParagraphFont"/>
    <w:link w:val="Heading9"/>
    <w:rsid w:val="00EC27D9"/>
    <w:rPr>
      <w:rFonts w:ascii="Arial" w:hAnsi="Arial" w:cs="Arial"/>
      <w:b/>
      <w:bCs/>
      <w:i/>
      <w:iCs/>
      <w:sz w:val="18"/>
      <w:szCs w:val="18"/>
    </w:rPr>
  </w:style>
  <w:style w:type="paragraph" w:customStyle="1" w:styleId="TTSMTDTableCell">
    <w:name w:val="TT_SMTD_TableCell"/>
    <w:basedOn w:val="Normal"/>
    <w:autoRedefine/>
    <w:qFormat/>
    <w:rsid w:val="00B27388"/>
    <w:pPr>
      <w:autoSpaceDE/>
      <w:autoSpaceDN/>
      <w:spacing w:before="40" w:after="40"/>
      <w:jc w:val="center"/>
    </w:pPr>
    <w:rPr>
      <w:rFonts w:ascii="Calibri" w:hAnsi="Calibri" w:cs="Arial"/>
      <w:spacing w:val="-5"/>
      <w:lang w:val="en-IN" w:eastAsia="en-IN"/>
    </w:rPr>
  </w:style>
  <w:style w:type="numbering" w:customStyle="1" w:styleId="OlympBullestList1">
    <w:name w:val="Olymp_Bullest_List_1"/>
    <w:basedOn w:val="NoList"/>
    <w:uiPriority w:val="99"/>
    <w:rsid w:val="00EC27D9"/>
    <w:pPr>
      <w:numPr>
        <w:numId w:val="4"/>
      </w:numPr>
    </w:pPr>
  </w:style>
  <w:style w:type="numbering" w:customStyle="1" w:styleId="OlympBulletList2">
    <w:name w:val="Olymp_Bullet_List_2"/>
    <w:basedOn w:val="NoList"/>
    <w:uiPriority w:val="99"/>
    <w:rsid w:val="00EC27D9"/>
    <w:pPr>
      <w:numPr>
        <w:numId w:val="5"/>
      </w:numPr>
    </w:pPr>
  </w:style>
  <w:style w:type="paragraph" w:styleId="Title">
    <w:name w:val="Title"/>
    <w:basedOn w:val="Normal"/>
    <w:link w:val="TitleChar"/>
    <w:uiPriority w:val="10"/>
    <w:qFormat/>
    <w:rsid w:val="00EC27D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C27D9"/>
    <w:rPr>
      <w:rFonts w:ascii="Arial" w:hAnsi="Arial" w:cs="Arial"/>
      <w:b/>
      <w:bCs/>
      <w:kern w:val="28"/>
      <w:sz w:val="32"/>
      <w:szCs w:val="32"/>
    </w:rPr>
  </w:style>
  <w:style w:type="numbering" w:customStyle="1" w:styleId="OlympBullestList3">
    <w:name w:val="Olymp_Bullest_List_3"/>
    <w:basedOn w:val="NoList"/>
    <w:uiPriority w:val="99"/>
    <w:rsid w:val="00EC27D9"/>
    <w:pPr>
      <w:numPr>
        <w:numId w:val="6"/>
      </w:numPr>
    </w:pPr>
  </w:style>
  <w:style w:type="table" w:styleId="TableGrid">
    <w:name w:val="Table Grid"/>
    <w:aliases w:val="new tab,Equifax table,Header Table,Format for the table,Header Table Grid,GCP-Table Grid,Report Table Grid,Smart Text Table,Deloitte,1E Table,KP Style,Infosys Table Style,Bordure,SBS Simple,표준표,SAP New Branding Table Style,CV table,checklist"/>
    <w:basedOn w:val="TableNormal"/>
    <w:uiPriority w:val="39"/>
    <w:rsid w:val="00EC2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OlympNumberList1">
    <w:name w:val="Olymp_Number_List_1"/>
    <w:basedOn w:val="NoList"/>
    <w:uiPriority w:val="99"/>
    <w:rsid w:val="00EC27D9"/>
    <w:pPr>
      <w:numPr>
        <w:numId w:val="7"/>
      </w:numPr>
    </w:pPr>
  </w:style>
  <w:style w:type="numbering" w:customStyle="1" w:styleId="OlympNumberList2">
    <w:name w:val="Olymp_Number_List_2"/>
    <w:basedOn w:val="NoList"/>
    <w:uiPriority w:val="99"/>
    <w:rsid w:val="00EC27D9"/>
    <w:pPr>
      <w:numPr>
        <w:numId w:val="8"/>
      </w:numPr>
    </w:pPr>
  </w:style>
  <w:style w:type="numbering" w:customStyle="1" w:styleId="OlympNumberList3">
    <w:name w:val="Olymp_Number_List_3"/>
    <w:basedOn w:val="NoList"/>
    <w:uiPriority w:val="99"/>
    <w:rsid w:val="00EC27D9"/>
    <w:pPr>
      <w:numPr>
        <w:numId w:val="9"/>
      </w:numPr>
    </w:pPr>
  </w:style>
  <w:style w:type="paragraph" w:customStyle="1" w:styleId="TTTOC1">
    <w:name w:val="TT_TOC1"/>
    <w:basedOn w:val="TOC1"/>
    <w:link w:val="TTTOC1Char"/>
    <w:autoRedefine/>
    <w:qFormat/>
    <w:rsid w:val="00EC27D9"/>
  </w:style>
  <w:style w:type="paragraph" w:customStyle="1" w:styleId="TTBy">
    <w:name w:val="TT_By"/>
    <w:basedOn w:val="Normal"/>
    <w:link w:val="TTByChar"/>
    <w:qFormat/>
    <w:rsid w:val="00EC27D9"/>
    <w:pPr>
      <w:spacing w:before="120" w:after="120" w:line="360" w:lineRule="auto"/>
      <w:jc w:val="center"/>
    </w:pPr>
    <w:rPr>
      <w:rFonts w:ascii="Calibri" w:hAnsi="Calibri"/>
      <w:b/>
      <w:sz w:val="32"/>
    </w:rPr>
  </w:style>
  <w:style w:type="character" w:customStyle="1" w:styleId="TOC1Char">
    <w:name w:val="TOC 1 Char"/>
    <w:basedOn w:val="DefaultParagraphFont"/>
    <w:link w:val="TOC1"/>
    <w:uiPriority w:val="39"/>
    <w:rsid w:val="00EC27D9"/>
    <w:rPr>
      <w:rFonts w:cstheme="minorHAnsi"/>
      <w:b/>
      <w:bCs/>
      <w:caps/>
      <w:sz w:val="20"/>
      <w:szCs w:val="20"/>
    </w:rPr>
  </w:style>
  <w:style w:type="character" w:customStyle="1" w:styleId="TTTOC1Char">
    <w:name w:val="TT_TOC1 Char"/>
    <w:basedOn w:val="TOC1Char"/>
    <w:link w:val="TTTOC1"/>
    <w:rsid w:val="00EC27D9"/>
    <w:rPr>
      <w:rFonts w:cstheme="minorHAnsi"/>
      <w:b/>
      <w:bCs/>
      <w:caps/>
      <w:sz w:val="20"/>
      <w:szCs w:val="20"/>
    </w:rPr>
  </w:style>
  <w:style w:type="paragraph" w:customStyle="1" w:styleId="TTTOC2">
    <w:name w:val="TT_TOC2"/>
    <w:basedOn w:val="TOC2"/>
    <w:link w:val="TTTOC2Char"/>
    <w:autoRedefine/>
    <w:qFormat/>
    <w:rsid w:val="00EC27D9"/>
  </w:style>
  <w:style w:type="character" w:customStyle="1" w:styleId="TOC2Char">
    <w:name w:val="TOC 2 Char"/>
    <w:basedOn w:val="DefaultParagraphFont"/>
    <w:link w:val="TOC2"/>
    <w:uiPriority w:val="39"/>
    <w:rsid w:val="00EC27D9"/>
    <w:rPr>
      <w:rFonts w:cstheme="minorHAnsi"/>
      <w:smallCaps/>
      <w:sz w:val="20"/>
      <w:szCs w:val="20"/>
    </w:rPr>
  </w:style>
  <w:style w:type="character" w:customStyle="1" w:styleId="TTTOC2Char">
    <w:name w:val="TT_TOC2 Char"/>
    <w:basedOn w:val="TOC2Char"/>
    <w:link w:val="TTTOC2"/>
    <w:rsid w:val="00EC27D9"/>
    <w:rPr>
      <w:rFonts w:cstheme="minorHAnsi"/>
      <w:smallCaps/>
      <w:sz w:val="20"/>
      <w:szCs w:val="20"/>
    </w:rPr>
  </w:style>
  <w:style w:type="paragraph" w:customStyle="1" w:styleId="TTTOC3">
    <w:name w:val="TT_TOC3"/>
    <w:basedOn w:val="TOC3"/>
    <w:link w:val="TTTOC3Char"/>
    <w:autoRedefine/>
    <w:qFormat/>
    <w:rsid w:val="00EC27D9"/>
  </w:style>
  <w:style w:type="character" w:customStyle="1" w:styleId="TOC3Char">
    <w:name w:val="TOC 3 Char"/>
    <w:basedOn w:val="DefaultParagraphFont"/>
    <w:link w:val="TOC3"/>
    <w:uiPriority w:val="39"/>
    <w:rsid w:val="00EC27D9"/>
    <w:rPr>
      <w:rFonts w:cstheme="minorHAnsi"/>
      <w:i/>
      <w:iCs/>
      <w:sz w:val="20"/>
      <w:szCs w:val="20"/>
    </w:rPr>
  </w:style>
  <w:style w:type="character" w:customStyle="1" w:styleId="TTTOC3Char">
    <w:name w:val="TT_TOC3 Char"/>
    <w:basedOn w:val="TOC3Char"/>
    <w:link w:val="TTTOC3"/>
    <w:rsid w:val="00EC27D9"/>
    <w:rPr>
      <w:rFonts w:cstheme="minorHAnsi"/>
      <w:i/>
      <w:iCs/>
      <w:sz w:val="20"/>
      <w:szCs w:val="20"/>
    </w:rPr>
  </w:style>
  <w:style w:type="paragraph" w:styleId="ListBullet">
    <w:name w:val="List Bullet"/>
    <w:basedOn w:val="Normal"/>
    <w:link w:val="ListBulletChar"/>
    <w:rsid w:val="00EC27D9"/>
    <w:pPr>
      <w:numPr>
        <w:numId w:val="1"/>
      </w:numPr>
      <w:autoSpaceDE/>
      <w:autoSpaceDN/>
      <w:spacing w:before="120" w:after="60"/>
      <w:contextualSpacing/>
    </w:pPr>
    <w:rPr>
      <w:color w:val="000000"/>
      <w:lang w:val="en-AU" w:eastAsia="en-AU"/>
    </w:rPr>
  </w:style>
  <w:style w:type="paragraph" w:styleId="NormalWeb">
    <w:name w:val="Normal (Web)"/>
    <w:basedOn w:val="Normal"/>
    <w:uiPriority w:val="99"/>
    <w:rsid w:val="00EC27D9"/>
    <w:pPr>
      <w:autoSpaceDE/>
      <w:autoSpaceDN/>
    </w:pPr>
    <w:rPr>
      <w:rFonts w:eastAsia="Calibri"/>
      <w:sz w:val="24"/>
      <w:szCs w:val="24"/>
      <w:lang w:bidi="te-IN"/>
    </w:rPr>
  </w:style>
  <w:style w:type="paragraph" w:customStyle="1" w:styleId="TableParagraph">
    <w:name w:val="Table Paragraph"/>
    <w:basedOn w:val="Normal"/>
    <w:uiPriority w:val="1"/>
    <w:qFormat/>
    <w:rsid w:val="00EC27D9"/>
    <w:pPr>
      <w:widowControl w:val="0"/>
      <w:autoSpaceDE/>
      <w:autoSpaceDN/>
    </w:pPr>
    <w:rPr>
      <w:rFonts w:ascii="Cambria" w:eastAsia="Cambria" w:hAnsi="Cambria"/>
      <w:sz w:val="22"/>
      <w:szCs w:val="22"/>
    </w:rPr>
  </w:style>
  <w:style w:type="paragraph" w:styleId="TOC1">
    <w:name w:val="toc 1"/>
    <w:basedOn w:val="Normal"/>
    <w:next w:val="Normal"/>
    <w:link w:val="TOC1Char"/>
    <w:autoRedefine/>
    <w:uiPriority w:val="39"/>
    <w:qFormat/>
    <w:rsid w:val="00EC27D9"/>
    <w:pPr>
      <w:tabs>
        <w:tab w:val="left" w:pos="400"/>
        <w:tab w:val="right" w:leader="dot" w:pos="9350"/>
      </w:tabs>
      <w:spacing w:before="120" w:after="120"/>
    </w:pPr>
    <w:rPr>
      <w:rFonts w:asciiTheme="minorHAnsi" w:hAnsiTheme="minorHAnsi" w:cstheme="minorHAnsi"/>
      <w:b/>
      <w:bCs/>
      <w:caps/>
    </w:rPr>
  </w:style>
  <w:style w:type="paragraph" w:styleId="TOC2">
    <w:name w:val="toc 2"/>
    <w:basedOn w:val="Normal"/>
    <w:next w:val="Normal"/>
    <w:link w:val="TOC2Char"/>
    <w:autoRedefine/>
    <w:uiPriority w:val="39"/>
    <w:qFormat/>
    <w:rsid w:val="00EC27D9"/>
    <w:pPr>
      <w:ind w:left="200"/>
    </w:pPr>
    <w:rPr>
      <w:rFonts w:asciiTheme="minorHAnsi" w:hAnsiTheme="minorHAnsi" w:cstheme="minorHAnsi"/>
      <w:smallCaps/>
    </w:rPr>
  </w:style>
  <w:style w:type="paragraph" w:styleId="TOC3">
    <w:name w:val="toc 3"/>
    <w:basedOn w:val="Normal"/>
    <w:next w:val="Normal"/>
    <w:link w:val="TOC3Char"/>
    <w:autoRedefine/>
    <w:uiPriority w:val="39"/>
    <w:qFormat/>
    <w:rsid w:val="00EC27D9"/>
    <w:pPr>
      <w:ind w:left="400"/>
    </w:pPr>
    <w:rPr>
      <w:rFonts w:asciiTheme="minorHAnsi" w:hAnsiTheme="minorHAnsi" w:cstheme="minorHAnsi"/>
      <w:i/>
      <w:iCs/>
    </w:rPr>
  </w:style>
  <w:style w:type="paragraph" w:styleId="TOC4">
    <w:name w:val="toc 4"/>
    <w:basedOn w:val="Normal"/>
    <w:next w:val="Normal"/>
    <w:autoRedefine/>
    <w:uiPriority w:val="39"/>
    <w:rsid w:val="00EC27D9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EC27D9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EC27D9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EC27D9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EC27D9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EC27D9"/>
    <w:pPr>
      <w:ind w:left="1600"/>
    </w:pPr>
    <w:rPr>
      <w:rFonts w:asciiTheme="minorHAnsi" w:hAnsiTheme="minorHAnsi" w:cstheme="minorHAnsi"/>
      <w:sz w:val="18"/>
      <w:szCs w:val="18"/>
    </w:rPr>
  </w:style>
  <w:style w:type="paragraph" w:customStyle="1" w:styleId="TTName1">
    <w:name w:val="TT_Name_1"/>
    <w:basedOn w:val="Normal"/>
    <w:link w:val="TTName1Char"/>
    <w:qFormat/>
    <w:rsid w:val="00EC27D9"/>
    <w:pPr>
      <w:spacing w:before="120" w:after="120" w:line="360" w:lineRule="auto"/>
      <w:jc w:val="center"/>
    </w:pPr>
    <w:rPr>
      <w:rFonts w:ascii="Calibri" w:hAnsi="Calibri"/>
      <w:b/>
      <w:sz w:val="32"/>
    </w:rPr>
  </w:style>
  <w:style w:type="paragraph" w:customStyle="1" w:styleId="TTDocumentName">
    <w:name w:val="TT_Document Name"/>
    <w:basedOn w:val="Normal"/>
    <w:link w:val="TTDocumentNameChar"/>
    <w:qFormat/>
    <w:rsid w:val="00EC27D9"/>
    <w:pPr>
      <w:spacing w:before="12" w:after="12" w:line="360" w:lineRule="auto"/>
      <w:jc w:val="center"/>
    </w:pPr>
    <w:rPr>
      <w:rFonts w:ascii="Calibri" w:hAnsi="Calibri"/>
      <w:b/>
      <w:sz w:val="32"/>
    </w:rPr>
  </w:style>
  <w:style w:type="character" w:customStyle="1" w:styleId="TTName1Char">
    <w:name w:val="TT_Name_1 Char"/>
    <w:basedOn w:val="DefaultParagraphFont"/>
    <w:link w:val="TTName1"/>
    <w:rsid w:val="00EC27D9"/>
    <w:rPr>
      <w:rFonts w:ascii="Calibri" w:hAnsi="Calibri" w:cs="Times New Roman"/>
      <w:b/>
      <w:sz w:val="32"/>
      <w:szCs w:val="20"/>
    </w:rPr>
  </w:style>
  <w:style w:type="paragraph" w:customStyle="1" w:styleId="TTSubmittedTo">
    <w:name w:val="TT_Submitted To"/>
    <w:basedOn w:val="Normal"/>
    <w:qFormat/>
    <w:rsid w:val="00EC27D9"/>
    <w:pPr>
      <w:spacing w:before="120" w:after="120" w:line="360" w:lineRule="auto"/>
      <w:jc w:val="center"/>
    </w:pPr>
    <w:rPr>
      <w:rFonts w:ascii="Calibri" w:hAnsi="Calibri"/>
      <w:b/>
      <w:sz w:val="32"/>
    </w:rPr>
  </w:style>
  <w:style w:type="character" w:customStyle="1" w:styleId="TTDocumentNameChar">
    <w:name w:val="TT_Document Name Char"/>
    <w:basedOn w:val="DefaultParagraphFont"/>
    <w:link w:val="TTDocumentName"/>
    <w:rsid w:val="00EC27D9"/>
    <w:rPr>
      <w:rFonts w:ascii="Calibri" w:hAnsi="Calibri" w:cs="Times New Roman"/>
      <w:b/>
      <w:sz w:val="32"/>
      <w:szCs w:val="20"/>
    </w:rPr>
  </w:style>
  <w:style w:type="paragraph" w:customStyle="1" w:styleId="TTClientlogo">
    <w:name w:val="TT_Client logo"/>
    <w:basedOn w:val="Normal"/>
    <w:qFormat/>
    <w:rsid w:val="00EC27D9"/>
    <w:pPr>
      <w:spacing w:before="120" w:after="120" w:line="360" w:lineRule="auto"/>
      <w:jc w:val="center"/>
    </w:pPr>
    <w:rPr>
      <w:rFonts w:ascii="Calibri" w:hAnsi="Calibri"/>
      <w:sz w:val="32"/>
    </w:rPr>
  </w:style>
  <w:style w:type="character" w:customStyle="1" w:styleId="TTByChar">
    <w:name w:val="TT_By Char"/>
    <w:basedOn w:val="DefaultParagraphFont"/>
    <w:link w:val="TTBy"/>
    <w:rsid w:val="00EC27D9"/>
    <w:rPr>
      <w:rFonts w:ascii="Calibri" w:hAnsi="Calibri" w:cs="Times New Roman"/>
      <w:b/>
      <w:sz w:val="32"/>
      <w:szCs w:val="20"/>
    </w:rPr>
  </w:style>
  <w:style w:type="paragraph" w:customStyle="1" w:styleId="Wlogo">
    <w:name w:val="W_logo"/>
    <w:basedOn w:val="Normal"/>
    <w:qFormat/>
    <w:rsid w:val="00EC27D9"/>
    <w:pPr>
      <w:spacing w:before="120" w:after="120" w:line="360" w:lineRule="auto"/>
      <w:jc w:val="center"/>
    </w:pPr>
    <w:rPr>
      <w:rFonts w:ascii="Calibri" w:hAnsi="Calibri"/>
      <w:sz w:val="32"/>
    </w:rPr>
  </w:style>
  <w:style w:type="paragraph" w:customStyle="1" w:styleId="TTMgmtTeamstyle">
    <w:name w:val="TT_Mgmt Team style"/>
    <w:basedOn w:val="Normal"/>
    <w:link w:val="TTMgmtTeamstyleChar"/>
    <w:qFormat/>
    <w:rsid w:val="00EC27D9"/>
    <w:pPr>
      <w:spacing w:before="120" w:after="120" w:line="360" w:lineRule="auto"/>
      <w:jc w:val="center"/>
    </w:pPr>
    <w:rPr>
      <w:rFonts w:ascii="Calibri" w:hAnsi="Calibri"/>
      <w:sz w:val="32"/>
    </w:rPr>
  </w:style>
  <w:style w:type="character" w:customStyle="1" w:styleId="TTMgmtTeamstyleChar">
    <w:name w:val="TT_Mgmt Team style Char"/>
    <w:basedOn w:val="DefaultParagraphFont"/>
    <w:link w:val="TTMgmtTeamstyle"/>
    <w:rsid w:val="00EC27D9"/>
    <w:rPr>
      <w:rFonts w:ascii="Calibri" w:hAnsi="Calibri" w:cs="Times New Roman"/>
      <w:sz w:val="32"/>
      <w:szCs w:val="20"/>
    </w:rPr>
  </w:style>
  <w:style w:type="paragraph" w:customStyle="1" w:styleId="TTSMTDheader">
    <w:name w:val="TT_SMTD_header"/>
    <w:basedOn w:val="Normal"/>
    <w:link w:val="TTSMTDheaderChar"/>
    <w:autoRedefine/>
    <w:qFormat/>
    <w:rsid w:val="00EC27D9"/>
    <w:pPr>
      <w:tabs>
        <w:tab w:val="center" w:pos="4320"/>
        <w:tab w:val="right" w:pos="8640"/>
      </w:tabs>
      <w:spacing w:before="60" w:after="60"/>
      <w:ind w:left="475"/>
      <w:jc w:val="center"/>
    </w:pPr>
    <w:rPr>
      <w:b/>
      <w:sz w:val="22"/>
    </w:rPr>
  </w:style>
  <w:style w:type="paragraph" w:customStyle="1" w:styleId="TTSMTDTableCellRowHeader">
    <w:name w:val="TT_SMTD_TableCell_RowHeader"/>
    <w:basedOn w:val="Normal"/>
    <w:next w:val="Normal"/>
    <w:autoRedefine/>
    <w:qFormat/>
    <w:rsid w:val="00B27388"/>
    <w:rPr>
      <w:rFonts w:ascii="Calibri" w:hAnsi="Calibri" w:cs="Arial"/>
      <w:b/>
      <w:color w:val="FFFFFF" w:themeColor="background1"/>
      <w:spacing w:val="-5"/>
      <w:lang w:val="en-IN" w:eastAsia="en-IN"/>
    </w:rPr>
  </w:style>
  <w:style w:type="character" w:customStyle="1" w:styleId="TTSMTDheaderChar">
    <w:name w:val="TT_SMTD_header Char"/>
    <w:basedOn w:val="DefaultParagraphFont"/>
    <w:link w:val="TTSMTDheader"/>
    <w:rsid w:val="00EC27D9"/>
    <w:rPr>
      <w:rFonts w:ascii="Arial" w:hAnsi="Arial" w:cs="Times New Roman"/>
      <w:b/>
      <w:szCs w:val="20"/>
    </w:rPr>
  </w:style>
  <w:style w:type="paragraph" w:customStyle="1" w:styleId="TTSMTDTableHeading">
    <w:name w:val="TT_SMTD_TableHeading"/>
    <w:basedOn w:val="Normal"/>
    <w:link w:val="TTSMTDTableHeadingChar"/>
    <w:autoRedefine/>
    <w:qFormat/>
    <w:rsid w:val="00EC27D9"/>
    <w:pPr>
      <w:autoSpaceDE/>
      <w:autoSpaceDN/>
      <w:spacing w:before="60" w:after="160"/>
    </w:pPr>
    <w:rPr>
      <w:rFonts w:ascii="Calibri" w:eastAsia="MS Mincho" w:hAnsi="Calibri" w:cs="Arial"/>
      <w:b/>
      <w:sz w:val="28"/>
      <w:lang w:eastAsia="ja-JP"/>
    </w:rPr>
  </w:style>
  <w:style w:type="paragraph" w:customStyle="1" w:styleId="TTCopyrightText">
    <w:name w:val="TT_Copyright_Text"/>
    <w:basedOn w:val="Normal"/>
    <w:link w:val="TTCopyrightTextChar"/>
    <w:autoRedefine/>
    <w:qFormat/>
    <w:rsid w:val="00EC27D9"/>
    <w:pPr>
      <w:autoSpaceDE/>
      <w:autoSpaceDN/>
      <w:spacing w:before="40" w:after="40" w:line="360" w:lineRule="auto"/>
      <w:jc w:val="both"/>
    </w:pPr>
    <w:rPr>
      <w:rFonts w:ascii="Calibri" w:hAnsi="Calibri"/>
      <w:sz w:val="22"/>
    </w:rPr>
  </w:style>
  <w:style w:type="character" w:customStyle="1" w:styleId="TTSMTDTableHeadingChar">
    <w:name w:val="TT_SMTD_TableHeading Char"/>
    <w:basedOn w:val="DefaultParagraphFont"/>
    <w:link w:val="TTSMTDTableHeading"/>
    <w:rsid w:val="00EC27D9"/>
    <w:rPr>
      <w:rFonts w:ascii="Calibri" w:eastAsia="MS Mincho" w:hAnsi="Calibri" w:cs="Arial"/>
      <w:b/>
      <w:sz w:val="28"/>
      <w:szCs w:val="20"/>
      <w:lang w:eastAsia="ja-JP"/>
    </w:rPr>
  </w:style>
  <w:style w:type="paragraph" w:customStyle="1" w:styleId="TTCopyrightHeading">
    <w:name w:val="TT_Copyright_Heading"/>
    <w:basedOn w:val="TTCopyrightText"/>
    <w:link w:val="TTCopyrightHeadingChar"/>
    <w:autoRedefine/>
    <w:qFormat/>
    <w:rsid w:val="00EC27D9"/>
    <w:rPr>
      <w:b/>
      <w:sz w:val="24"/>
    </w:rPr>
  </w:style>
  <w:style w:type="paragraph" w:customStyle="1" w:styleId="TTHeading1">
    <w:name w:val="TT_Heading_1"/>
    <w:basedOn w:val="Heading1"/>
    <w:next w:val="TTSMTDTextStyle"/>
    <w:autoRedefine/>
    <w:qFormat/>
    <w:rsid w:val="00EC27D9"/>
    <w:pPr>
      <w:pageBreakBefore/>
      <w:numPr>
        <w:numId w:val="2"/>
      </w:numPr>
      <w:tabs>
        <w:tab w:val="left" w:pos="720"/>
      </w:tabs>
      <w:autoSpaceDE/>
      <w:autoSpaceDN/>
      <w:spacing w:line="360" w:lineRule="auto"/>
    </w:pPr>
    <w:rPr>
      <w:rFonts w:ascii="Calibri" w:hAnsi="Calibri"/>
      <w:b/>
      <w:sz w:val="32"/>
    </w:rPr>
  </w:style>
  <w:style w:type="character" w:customStyle="1" w:styleId="TTCopyrightTextChar">
    <w:name w:val="TT_Copyright_Text Char"/>
    <w:basedOn w:val="DefaultParagraphFont"/>
    <w:link w:val="TTCopyrightText"/>
    <w:rsid w:val="00EC27D9"/>
    <w:rPr>
      <w:rFonts w:ascii="Calibri" w:hAnsi="Calibri" w:cs="Times New Roman"/>
      <w:szCs w:val="20"/>
    </w:rPr>
  </w:style>
  <w:style w:type="character" w:customStyle="1" w:styleId="TTCopyrightHeadingChar">
    <w:name w:val="TT_Copyright_Heading Char"/>
    <w:basedOn w:val="TTCopyrightTextChar"/>
    <w:link w:val="TTCopyrightHeading"/>
    <w:rsid w:val="00EC27D9"/>
    <w:rPr>
      <w:rFonts w:ascii="Calibri" w:hAnsi="Calibri" w:cs="Times New Roman"/>
      <w:b/>
      <w:sz w:val="24"/>
      <w:szCs w:val="20"/>
    </w:rPr>
  </w:style>
  <w:style w:type="paragraph" w:customStyle="1" w:styleId="TTHeading2">
    <w:name w:val="TT_Heading_2"/>
    <w:basedOn w:val="Heading2"/>
    <w:next w:val="TTSMTDTextStyle"/>
    <w:autoRedefine/>
    <w:qFormat/>
    <w:rsid w:val="00C013FC"/>
    <w:pPr>
      <w:numPr>
        <w:ilvl w:val="1"/>
        <w:numId w:val="22"/>
      </w:numPr>
      <w:tabs>
        <w:tab w:val="left" w:pos="720"/>
        <w:tab w:val="left" w:pos="993"/>
        <w:tab w:val="left" w:pos="4111"/>
      </w:tabs>
      <w:spacing w:before="160" w:after="160" w:line="360" w:lineRule="auto"/>
    </w:pPr>
    <w:rPr>
      <w:rFonts w:ascii="Calibri" w:hAnsi="Calibri"/>
      <w:b/>
      <w:sz w:val="28"/>
    </w:rPr>
  </w:style>
  <w:style w:type="paragraph" w:customStyle="1" w:styleId="TTHeading3">
    <w:name w:val="TT_Heading_3"/>
    <w:basedOn w:val="Heading3"/>
    <w:next w:val="TTSMTDTextStyle"/>
    <w:autoRedefine/>
    <w:qFormat/>
    <w:rsid w:val="00640021"/>
    <w:pPr>
      <w:keepNext w:val="0"/>
      <w:numPr>
        <w:ilvl w:val="2"/>
        <w:numId w:val="2"/>
      </w:numPr>
      <w:tabs>
        <w:tab w:val="left" w:pos="993"/>
        <w:tab w:val="left" w:pos="1134"/>
      </w:tabs>
      <w:autoSpaceDE/>
      <w:autoSpaceDN/>
      <w:spacing w:after="160" w:line="259" w:lineRule="auto"/>
    </w:pPr>
    <w:rPr>
      <w:rFonts w:ascii="Calibri" w:hAnsi="Calibri"/>
      <w:sz w:val="22"/>
    </w:rPr>
  </w:style>
  <w:style w:type="paragraph" w:customStyle="1" w:styleId="TTHeading4">
    <w:name w:val="TT_Heading_4"/>
    <w:basedOn w:val="Heading4"/>
    <w:next w:val="TTSMTDTextStyle"/>
    <w:autoRedefine/>
    <w:qFormat/>
    <w:rsid w:val="00A22547"/>
    <w:pPr>
      <w:numPr>
        <w:ilvl w:val="3"/>
        <w:numId w:val="2"/>
      </w:numPr>
      <w:autoSpaceDE/>
      <w:autoSpaceDN/>
      <w:spacing w:after="160" w:line="360" w:lineRule="auto"/>
    </w:pPr>
    <w:rPr>
      <w:rFonts w:ascii="Calibri" w:hAnsi="Calibri"/>
      <w:sz w:val="22"/>
    </w:rPr>
  </w:style>
  <w:style w:type="paragraph" w:customStyle="1" w:styleId="TTHeading5">
    <w:name w:val="TT_Heading_5"/>
    <w:basedOn w:val="Heading5"/>
    <w:next w:val="TTSMTDTextStyle"/>
    <w:autoRedefine/>
    <w:qFormat/>
    <w:rsid w:val="00EC27D9"/>
    <w:pPr>
      <w:numPr>
        <w:ilvl w:val="4"/>
        <w:numId w:val="2"/>
      </w:numPr>
      <w:autoSpaceDE/>
      <w:autoSpaceDN/>
      <w:spacing w:after="160" w:line="360" w:lineRule="auto"/>
    </w:pPr>
    <w:rPr>
      <w:rFonts w:ascii="Calibri" w:hAnsi="Calibri"/>
      <w:b/>
      <w:sz w:val="20"/>
    </w:rPr>
  </w:style>
  <w:style w:type="paragraph" w:customStyle="1" w:styleId="TTSMTDTextStyle">
    <w:name w:val="TT_SMTD_Text_Style"/>
    <w:basedOn w:val="Normal"/>
    <w:autoRedefine/>
    <w:qFormat/>
    <w:rsid w:val="008C7DD8"/>
    <w:pPr>
      <w:spacing w:after="120"/>
      <w:jc w:val="both"/>
    </w:pPr>
    <w:rPr>
      <w:rFonts w:ascii="Calibri" w:hAnsi="Calibri"/>
      <w:sz w:val="22"/>
    </w:rPr>
  </w:style>
  <w:style w:type="numbering" w:customStyle="1" w:styleId="OlympBulletList1">
    <w:name w:val="Olymp_Bullet_List_1"/>
    <w:basedOn w:val="NoList"/>
    <w:uiPriority w:val="99"/>
    <w:rsid w:val="00EC27D9"/>
    <w:pPr>
      <w:numPr>
        <w:numId w:val="3"/>
      </w:numPr>
    </w:pPr>
  </w:style>
  <w:style w:type="paragraph" w:customStyle="1" w:styleId="TTBulletList1">
    <w:name w:val="TT_Bullet_List1"/>
    <w:basedOn w:val="ListBullet"/>
    <w:next w:val="TTSMTDTextStyle"/>
    <w:link w:val="TTBulletList1Char"/>
    <w:autoRedefine/>
    <w:qFormat/>
    <w:rsid w:val="00F9674D"/>
    <w:pPr>
      <w:spacing w:line="360" w:lineRule="auto"/>
      <w:jc w:val="both"/>
    </w:pPr>
    <w:rPr>
      <w:rFonts w:ascii="Calibri" w:hAnsi="Calibri"/>
    </w:rPr>
  </w:style>
  <w:style w:type="paragraph" w:customStyle="1" w:styleId="TTBulletList2">
    <w:name w:val="TT_Bullet_List2"/>
    <w:basedOn w:val="ListBullet2"/>
    <w:next w:val="TTSMTDTextStyle"/>
    <w:link w:val="TTBulletList2Char"/>
    <w:qFormat/>
    <w:rsid w:val="00EC27D9"/>
    <w:pPr>
      <w:numPr>
        <w:numId w:val="14"/>
      </w:numPr>
      <w:spacing w:line="360" w:lineRule="auto"/>
      <w:ind w:left="792"/>
      <w:jc w:val="both"/>
    </w:pPr>
    <w:rPr>
      <w:rFonts w:ascii="Calibri" w:hAnsi="Calibri"/>
      <w:color w:val="000000"/>
      <w:lang w:val="en-AU" w:eastAsia="en-AU"/>
    </w:rPr>
  </w:style>
  <w:style w:type="character" w:customStyle="1" w:styleId="ListBulletChar">
    <w:name w:val="List Bullet Char"/>
    <w:basedOn w:val="DefaultParagraphFont"/>
    <w:link w:val="ListBullet"/>
    <w:rsid w:val="00EC27D9"/>
    <w:rPr>
      <w:rFonts w:ascii="Arial" w:hAnsi="Arial" w:cs="Times New Roman"/>
      <w:color w:val="000000"/>
      <w:sz w:val="20"/>
      <w:szCs w:val="20"/>
      <w:lang w:val="en-AU" w:eastAsia="en-AU"/>
    </w:rPr>
  </w:style>
  <w:style w:type="character" w:customStyle="1" w:styleId="TTBulletList1Char">
    <w:name w:val="TT_Bullet_List1 Char"/>
    <w:basedOn w:val="ListBulletChar"/>
    <w:link w:val="TTBulletList1"/>
    <w:rsid w:val="00F9674D"/>
    <w:rPr>
      <w:rFonts w:ascii="Calibri" w:hAnsi="Calibri" w:cs="Times New Roman"/>
      <w:color w:val="000000"/>
      <w:sz w:val="20"/>
      <w:szCs w:val="20"/>
      <w:lang w:val="en-AU" w:eastAsia="en-AU"/>
    </w:rPr>
  </w:style>
  <w:style w:type="paragraph" w:customStyle="1" w:styleId="TTBulletList3">
    <w:name w:val="TT_Bullet_List3"/>
    <w:basedOn w:val="ListBullet3"/>
    <w:link w:val="TTBulletList3Char"/>
    <w:qFormat/>
    <w:rsid w:val="00EC27D9"/>
    <w:pPr>
      <w:numPr>
        <w:numId w:val="15"/>
      </w:numPr>
      <w:spacing w:line="360" w:lineRule="auto"/>
      <w:jc w:val="both"/>
    </w:pPr>
    <w:rPr>
      <w:rFonts w:ascii="Calibri" w:hAnsi="Calibri"/>
      <w:color w:val="000000"/>
      <w:lang w:val="en-AU" w:eastAsia="en-AU"/>
    </w:rPr>
  </w:style>
  <w:style w:type="character" w:customStyle="1" w:styleId="TTBulletList2Char">
    <w:name w:val="TT_Bullet_List2 Char"/>
    <w:basedOn w:val="ListBulletChar"/>
    <w:link w:val="TTBulletList2"/>
    <w:rsid w:val="00EC27D9"/>
    <w:rPr>
      <w:rFonts w:ascii="Calibri" w:hAnsi="Calibri" w:cs="Times New Roman"/>
      <w:color w:val="000000"/>
      <w:sz w:val="20"/>
      <w:szCs w:val="20"/>
      <w:lang w:val="en-AU" w:eastAsia="en-AU"/>
    </w:rPr>
  </w:style>
  <w:style w:type="paragraph" w:customStyle="1" w:styleId="TTNumberList1">
    <w:name w:val="TT_Number_List1"/>
    <w:basedOn w:val="ListNumber"/>
    <w:link w:val="TTNumberList1Char"/>
    <w:qFormat/>
    <w:rsid w:val="00EC27D9"/>
    <w:pPr>
      <w:spacing w:after="120" w:line="360" w:lineRule="auto"/>
      <w:jc w:val="both"/>
    </w:pPr>
    <w:rPr>
      <w:rFonts w:ascii="Calibri" w:hAnsi="Calibri"/>
    </w:rPr>
  </w:style>
  <w:style w:type="character" w:customStyle="1" w:styleId="TTBulletList3Char">
    <w:name w:val="TT_Bullet_List3 Char"/>
    <w:basedOn w:val="ListBulletChar"/>
    <w:link w:val="TTBulletList3"/>
    <w:rsid w:val="00EC27D9"/>
    <w:rPr>
      <w:rFonts w:ascii="Calibri" w:hAnsi="Calibri" w:cs="Times New Roman"/>
      <w:color w:val="000000"/>
      <w:sz w:val="20"/>
      <w:szCs w:val="20"/>
      <w:lang w:val="en-AU" w:eastAsia="en-AU"/>
    </w:rPr>
  </w:style>
  <w:style w:type="paragraph" w:customStyle="1" w:styleId="TTNumberList2">
    <w:name w:val="TT_Number_List 2"/>
    <w:basedOn w:val="ListContinue2"/>
    <w:link w:val="TTNumberList2Char"/>
    <w:qFormat/>
    <w:rsid w:val="00EC27D9"/>
    <w:pPr>
      <w:numPr>
        <w:numId w:val="16"/>
      </w:numPr>
      <w:spacing w:line="360" w:lineRule="auto"/>
      <w:ind w:left="936"/>
      <w:jc w:val="both"/>
    </w:pPr>
    <w:rPr>
      <w:rFonts w:ascii="Calibri" w:hAnsi="Calibri"/>
    </w:rPr>
  </w:style>
  <w:style w:type="paragraph" w:styleId="ListNumber">
    <w:name w:val="List Number"/>
    <w:basedOn w:val="Normal"/>
    <w:link w:val="ListNumberChar"/>
    <w:uiPriority w:val="99"/>
    <w:unhideWhenUsed/>
    <w:rsid w:val="00EC27D9"/>
    <w:pPr>
      <w:numPr>
        <w:numId w:val="12"/>
      </w:numPr>
      <w:contextualSpacing/>
    </w:pPr>
  </w:style>
  <w:style w:type="character" w:customStyle="1" w:styleId="ListNumberChar">
    <w:name w:val="List Number Char"/>
    <w:basedOn w:val="DefaultParagraphFont"/>
    <w:link w:val="ListNumber"/>
    <w:uiPriority w:val="99"/>
    <w:rsid w:val="00EC27D9"/>
    <w:rPr>
      <w:rFonts w:ascii="Arial" w:hAnsi="Arial" w:cs="Times New Roman"/>
      <w:sz w:val="20"/>
      <w:szCs w:val="20"/>
    </w:rPr>
  </w:style>
  <w:style w:type="character" w:customStyle="1" w:styleId="TTNumberList1Char">
    <w:name w:val="TT_Number_List1 Char"/>
    <w:basedOn w:val="ListNumberChar"/>
    <w:link w:val="TTNumberList1"/>
    <w:rsid w:val="00EC27D9"/>
    <w:rPr>
      <w:rFonts w:ascii="Calibri" w:hAnsi="Calibri" w:cs="Times New Roman"/>
      <w:sz w:val="20"/>
      <w:szCs w:val="20"/>
    </w:rPr>
  </w:style>
  <w:style w:type="paragraph" w:customStyle="1" w:styleId="TTNumberList3">
    <w:name w:val="TT_Number_List 3"/>
    <w:basedOn w:val="ListNumber3"/>
    <w:link w:val="TTNumberList3Char"/>
    <w:qFormat/>
    <w:rsid w:val="00EC27D9"/>
    <w:pPr>
      <w:numPr>
        <w:numId w:val="17"/>
      </w:numPr>
      <w:spacing w:line="360" w:lineRule="auto"/>
      <w:jc w:val="both"/>
    </w:pPr>
    <w:rPr>
      <w:rFonts w:ascii="Calibri" w:hAnsi="Calibri"/>
    </w:rPr>
  </w:style>
  <w:style w:type="character" w:customStyle="1" w:styleId="ListContinue2Char">
    <w:name w:val="List Continue 2 Char"/>
    <w:basedOn w:val="DefaultParagraphFont"/>
    <w:link w:val="ListContinue2"/>
    <w:uiPriority w:val="99"/>
    <w:semiHidden/>
    <w:rsid w:val="00EC27D9"/>
    <w:rPr>
      <w:rFonts w:ascii="Arial" w:hAnsi="Arial" w:cs="Times New Roman"/>
      <w:sz w:val="20"/>
      <w:szCs w:val="20"/>
    </w:rPr>
  </w:style>
  <w:style w:type="paragraph" w:styleId="ListContinue2">
    <w:name w:val="List Continue 2"/>
    <w:basedOn w:val="Normal"/>
    <w:link w:val="ListContinue2Char"/>
    <w:uiPriority w:val="99"/>
    <w:semiHidden/>
    <w:unhideWhenUsed/>
    <w:rsid w:val="00EC27D9"/>
    <w:pPr>
      <w:spacing w:after="120"/>
      <w:ind w:left="720"/>
      <w:contextualSpacing/>
    </w:pPr>
  </w:style>
  <w:style w:type="character" w:customStyle="1" w:styleId="TTNumberList2Char">
    <w:name w:val="TT_Number_List 2 Char"/>
    <w:basedOn w:val="ListContinue2Char"/>
    <w:link w:val="TTNumberList2"/>
    <w:rsid w:val="00EC27D9"/>
    <w:rPr>
      <w:rFonts w:ascii="Calibri" w:hAnsi="Calibri" w:cs="Times New Roman"/>
      <w:sz w:val="20"/>
      <w:szCs w:val="20"/>
    </w:rPr>
  </w:style>
  <w:style w:type="paragraph" w:styleId="ListNumber3">
    <w:name w:val="List Number 3"/>
    <w:basedOn w:val="Normal"/>
    <w:link w:val="ListNumber3Char"/>
    <w:uiPriority w:val="99"/>
    <w:semiHidden/>
    <w:unhideWhenUsed/>
    <w:rsid w:val="00EC27D9"/>
    <w:pPr>
      <w:numPr>
        <w:numId w:val="13"/>
      </w:numPr>
      <w:contextualSpacing/>
    </w:pPr>
  </w:style>
  <w:style w:type="character" w:customStyle="1" w:styleId="ListNumber3Char">
    <w:name w:val="List Number 3 Char"/>
    <w:basedOn w:val="DefaultParagraphFont"/>
    <w:link w:val="ListNumber3"/>
    <w:uiPriority w:val="99"/>
    <w:semiHidden/>
    <w:rsid w:val="00EC27D9"/>
    <w:rPr>
      <w:rFonts w:ascii="Arial" w:hAnsi="Arial" w:cs="Times New Roman"/>
      <w:sz w:val="20"/>
      <w:szCs w:val="20"/>
    </w:rPr>
  </w:style>
  <w:style w:type="character" w:customStyle="1" w:styleId="TTNumberList3Char">
    <w:name w:val="TT_Number_List 3 Char"/>
    <w:basedOn w:val="ListNumber3Char"/>
    <w:link w:val="TTNumberList3"/>
    <w:rsid w:val="00EC27D9"/>
    <w:rPr>
      <w:rFonts w:ascii="Calibri" w:hAnsi="Calibri" w:cs="Times New Roman"/>
      <w:sz w:val="20"/>
      <w:szCs w:val="20"/>
    </w:rPr>
  </w:style>
  <w:style w:type="paragraph" w:styleId="ListBullet2">
    <w:name w:val="List Bullet 2"/>
    <w:basedOn w:val="Normal"/>
    <w:uiPriority w:val="99"/>
    <w:semiHidden/>
    <w:unhideWhenUsed/>
    <w:rsid w:val="00EC27D9"/>
    <w:pPr>
      <w:numPr>
        <w:numId w:val="10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EC27D9"/>
    <w:pPr>
      <w:numPr>
        <w:numId w:val="11"/>
      </w:numPr>
      <w:contextualSpacing/>
    </w:pPr>
  </w:style>
  <w:style w:type="paragraph" w:customStyle="1" w:styleId="TTTableofcontents">
    <w:name w:val="TT_Table_of_contents"/>
    <w:basedOn w:val="Normal"/>
    <w:link w:val="TTTableofcontentsChar"/>
    <w:qFormat/>
    <w:rsid w:val="00EC27D9"/>
    <w:rPr>
      <w:rFonts w:ascii="Calibri" w:hAnsi="Calibri"/>
      <w:b/>
      <w:sz w:val="32"/>
    </w:rPr>
  </w:style>
  <w:style w:type="paragraph" w:customStyle="1" w:styleId="TTdocdetailtable">
    <w:name w:val="TT_doc_detail_table"/>
    <w:basedOn w:val="Normal"/>
    <w:qFormat/>
    <w:rsid w:val="00EC27D9"/>
    <w:rPr>
      <w:rFonts w:ascii="Calibri" w:hAnsi="Calibri"/>
      <w:b/>
      <w:sz w:val="22"/>
    </w:rPr>
  </w:style>
  <w:style w:type="character" w:customStyle="1" w:styleId="TTTableofcontentsChar">
    <w:name w:val="TT_Table_of_contents Char"/>
    <w:basedOn w:val="DefaultParagraphFont"/>
    <w:link w:val="TTTableofcontents"/>
    <w:rsid w:val="00EC27D9"/>
    <w:rPr>
      <w:rFonts w:ascii="Calibri" w:hAnsi="Calibri" w:cs="Times New Roman"/>
      <w:b/>
      <w:sz w:val="32"/>
      <w:szCs w:val="20"/>
    </w:rPr>
  </w:style>
  <w:style w:type="paragraph" w:customStyle="1" w:styleId="TTNumberListrestart">
    <w:name w:val="TT_Number_List_restart"/>
    <w:basedOn w:val="ListContinue"/>
    <w:next w:val="TTSMTDTextStyle"/>
    <w:link w:val="TTNumberListrestartChar"/>
    <w:autoRedefine/>
    <w:qFormat/>
    <w:rsid w:val="00EC27D9"/>
    <w:pPr>
      <w:numPr>
        <w:numId w:val="19"/>
      </w:numPr>
      <w:spacing w:line="360" w:lineRule="auto"/>
      <w:jc w:val="both"/>
    </w:pPr>
    <w:rPr>
      <w:rFonts w:ascii="Calibri" w:hAnsi="Calibri"/>
    </w:rPr>
  </w:style>
  <w:style w:type="character" w:customStyle="1" w:styleId="TTNumberListrestartChar">
    <w:name w:val="TT_Number_List_restart Char"/>
    <w:basedOn w:val="ListNumberChar"/>
    <w:link w:val="TTNumberListrestart"/>
    <w:rsid w:val="00EC27D9"/>
    <w:rPr>
      <w:rFonts w:ascii="Calibri" w:hAnsi="Calibri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C27D9"/>
    <w:rPr>
      <w:color w:val="0563C1" w:themeColor="hyperlink"/>
      <w:u w:val="single"/>
    </w:rPr>
  </w:style>
  <w:style w:type="paragraph" w:customStyle="1" w:styleId="TTTableBullet">
    <w:name w:val="TT_Table_Bullet"/>
    <w:basedOn w:val="Normal"/>
    <w:autoRedefine/>
    <w:qFormat/>
    <w:rsid w:val="00EC27D9"/>
    <w:pPr>
      <w:numPr>
        <w:numId w:val="18"/>
      </w:numPr>
      <w:ind w:left="357" w:hanging="357"/>
    </w:pPr>
    <w:rPr>
      <w:rFonts w:asciiTheme="minorHAnsi" w:hAnsiTheme="minorHAnsi"/>
      <w:sz w:val="21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EC27D9"/>
    <w:pPr>
      <w:keepNext/>
      <w:keepLines/>
      <w:autoSpaceDE/>
      <w:autoSpaceDN/>
      <w:spacing w:before="240" w:line="280" w:lineRule="exact"/>
      <w:jc w:val="both"/>
      <w:outlineLvl w:val="9"/>
    </w:pPr>
    <w:rPr>
      <w:rFonts w:ascii="Calibri" w:eastAsiaTheme="majorEastAsia" w:hAnsi="Calibri" w:cstheme="majorBidi"/>
      <w:color w:val="2E74B5" w:themeColor="accent1" w:themeShade="BF"/>
      <w:sz w:val="32"/>
      <w:szCs w:val="32"/>
    </w:rPr>
  </w:style>
  <w:style w:type="paragraph" w:styleId="Revision">
    <w:name w:val="Revision"/>
    <w:hidden/>
    <w:uiPriority w:val="99"/>
    <w:semiHidden/>
    <w:rsid w:val="00EC27D9"/>
    <w:pPr>
      <w:spacing w:after="0" w:line="240" w:lineRule="auto"/>
    </w:pPr>
    <w:rPr>
      <w:rFonts w:ascii="Calibri" w:eastAsiaTheme="minorHAnsi" w:hAnsi="Calibri"/>
    </w:rPr>
  </w:style>
  <w:style w:type="paragraph" w:customStyle="1" w:styleId="TTSMTDTableCellColumnHeader">
    <w:name w:val="TT_SMTD_TableCell_ColumnHeader"/>
    <w:basedOn w:val="TTSMTDTableCell"/>
    <w:next w:val="Normal"/>
    <w:autoRedefine/>
    <w:qFormat/>
    <w:rsid w:val="00EC27D9"/>
    <w:rPr>
      <w:b/>
      <w:sz w:val="22"/>
    </w:rPr>
  </w:style>
  <w:style w:type="paragraph" w:customStyle="1" w:styleId="TTdocdetailtable0">
    <w:name w:val="TT_doc _detail_table"/>
    <w:basedOn w:val="Normal"/>
    <w:autoRedefine/>
    <w:qFormat/>
    <w:rsid w:val="00EC27D9"/>
    <w:rPr>
      <w:rFonts w:asciiTheme="minorHAnsi" w:hAnsiTheme="minorHAnsi"/>
      <w:b/>
      <w:sz w:val="22"/>
    </w:rPr>
  </w:style>
  <w:style w:type="paragraph" w:styleId="ListContinue">
    <w:name w:val="List Continue"/>
    <w:basedOn w:val="Normal"/>
    <w:uiPriority w:val="99"/>
    <w:semiHidden/>
    <w:unhideWhenUsed/>
    <w:rsid w:val="00EC27D9"/>
    <w:pPr>
      <w:spacing w:after="120"/>
      <w:ind w:left="283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27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27D9"/>
    <w:rPr>
      <w:rFonts w:ascii="Arial" w:hAnsi="Arial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C27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27D9"/>
    <w:rPr>
      <w:rFonts w:ascii="Arial" w:hAnsi="Arial" w:cs="Times New Roman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C27D9"/>
    <w:pPr>
      <w:spacing w:after="200"/>
    </w:pPr>
    <w:rPr>
      <w:rFonts w:ascii="Calibri" w:hAnsi="Calibri"/>
      <w:b/>
      <w:iCs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27D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7D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C27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27D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7D9"/>
    <w:rPr>
      <w:rFonts w:ascii="Arial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27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27D9"/>
    <w:rPr>
      <w:rFonts w:ascii="Arial" w:hAnsi="Arial" w:cs="Times New Roman"/>
      <w:b/>
      <w:bCs/>
      <w:sz w:val="20"/>
      <w:szCs w:val="20"/>
    </w:rPr>
  </w:style>
  <w:style w:type="paragraph" w:styleId="TableofFigures">
    <w:name w:val="table of figures"/>
    <w:basedOn w:val="TOC1"/>
    <w:next w:val="Normal"/>
    <w:uiPriority w:val="99"/>
    <w:unhideWhenUsed/>
    <w:rsid w:val="00EC27D9"/>
  </w:style>
  <w:style w:type="table" w:styleId="GridTable4-Accent6">
    <w:name w:val="Grid Table 4 Accent 6"/>
    <w:aliases w:val="Wipro_Table Format,Grid Table 4 - Accent 61"/>
    <w:basedOn w:val="TableNormal"/>
    <w:uiPriority w:val="49"/>
    <w:rsid w:val="000C344B"/>
    <w:pPr>
      <w:spacing w:after="0" w:line="240" w:lineRule="auto"/>
    </w:pPr>
    <w:rPr>
      <w:rFonts w:ascii="Arial" w:eastAsiaTheme="minorHAnsi" w:hAnsi="Arial"/>
      <w:color w:val="FFFFFF" w:themeColor="background1"/>
      <w:sz w:val="20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cPr>
      <w:vAlign w:val="center"/>
    </w:tcPr>
    <w:tblStylePr w:type="firstRow">
      <w:pPr>
        <w:jc w:val="center"/>
      </w:pPr>
      <w:rPr>
        <w:rFonts w:ascii="Bahnschrift Light" w:hAnsi="Bahnschrift Light"/>
        <w:b/>
        <w:bCs/>
        <w:color w:val="FFFFFF" w:themeColor="background1"/>
        <w:sz w:val="24"/>
      </w:rPr>
      <w:tblPr/>
      <w:tcPr>
        <w:shd w:val="clear" w:color="auto" w:fill="70AD47" w:themeFill="accent6"/>
        <w:vAlign w:val="center"/>
      </w:tcPr>
    </w:tblStylePr>
    <w:tblStylePr w:type="lastRow">
      <w:pPr>
        <w:jc w:val="left"/>
      </w:pPr>
      <w:rPr>
        <w:rFonts w:ascii="Arial" w:hAnsi="Arial"/>
        <w:b w:val="0"/>
        <w:bCs/>
        <w:color w:val="FFFFFF" w:themeColor="background1"/>
        <w:sz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70AD47" w:themeFill="accent6"/>
      </w:tcPr>
    </w:tblStylePr>
    <w:tblStylePr w:type="firstCol">
      <w:rPr>
        <w:rFonts w:ascii="Arial" w:hAnsi="Arial"/>
        <w:b w:val="0"/>
        <w:bCs/>
        <w:sz w:val="20"/>
      </w:rPr>
    </w:tblStylePr>
    <w:tblStylePr w:type="lastCol">
      <w:rPr>
        <w:rFonts w:ascii="Arial" w:hAnsi="Arial"/>
        <w:b w:val="0"/>
        <w:bCs/>
        <w:sz w:val="20"/>
      </w:rPr>
    </w:tblStylePr>
    <w:tblStylePr w:type="band1Vert">
      <w:rPr>
        <w:rFonts w:ascii="Arial" w:hAnsi="Arial"/>
        <w:sz w:val="20"/>
      </w:rPr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band2Horz">
      <w:rPr>
        <w:rFonts w:ascii="Arial" w:hAnsi="Arial"/>
        <w:b w:val="0"/>
        <w:sz w:val="20"/>
      </w:rPr>
      <w:tblPr/>
      <w:tcPr>
        <w:shd w:val="clear" w:color="auto" w:fill="F2F2F2" w:themeFill="background1" w:themeFillShade="F2"/>
      </w:tcPr>
    </w:tblStylePr>
  </w:style>
  <w:style w:type="paragraph" w:customStyle="1" w:styleId="Heading1SMTDTIS">
    <w:name w:val="Heading1_SMTD_TIS"/>
    <w:basedOn w:val="Normal"/>
    <w:next w:val="Normal"/>
    <w:autoRedefine/>
    <w:rsid w:val="000C344B"/>
    <w:pPr>
      <w:pageBreakBefore/>
      <w:numPr>
        <w:numId w:val="20"/>
      </w:numPr>
      <w:tabs>
        <w:tab w:val="left" w:pos="720"/>
      </w:tabs>
      <w:spacing w:before="240" w:after="320"/>
      <w:ind w:left="720" w:right="144"/>
    </w:pPr>
    <w:rPr>
      <w:rFonts w:ascii="Arial Bold" w:eastAsia="MS Mincho" w:hAnsi="Arial Bold"/>
      <w:b/>
      <w:color w:val="003366"/>
      <w:sz w:val="28"/>
      <w:szCs w:val="28"/>
      <w:lang w:eastAsia="ja-JP"/>
    </w:rPr>
  </w:style>
  <w:style w:type="paragraph" w:customStyle="1" w:styleId="Heading4SMTDTIS">
    <w:name w:val="Heading4_SMTD_TIS"/>
    <w:basedOn w:val="Heading4"/>
    <w:autoRedefine/>
    <w:rsid w:val="000C344B"/>
    <w:pPr>
      <w:numPr>
        <w:ilvl w:val="3"/>
        <w:numId w:val="20"/>
      </w:numPr>
      <w:tabs>
        <w:tab w:val="clear" w:pos="864"/>
      </w:tabs>
      <w:snapToGrid w:val="0"/>
      <w:spacing w:after="160"/>
      <w:ind w:left="1296" w:right="144" w:hanging="1008"/>
    </w:pPr>
    <w:rPr>
      <w:rFonts w:ascii="Arial Bold" w:eastAsia="MS Mincho" w:hAnsi="Arial Bold" w:cs="Times New Roman"/>
      <w:color w:val="003366"/>
      <w:szCs w:val="20"/>
      <w:lang w:eastAsia="ja-JP"/>
    </w:rPr>
  </w:style>
  <w:style w:type="paragraph" w:customStyle="1" w:styleId="Heading5SMTDTIS">
    <w:name w:val="Heading5_SMTD_TIS"/>
    <w:basedOn w:val="Heading5"/>
    <w:autoRedefine/>
    <w:rsid w:val="000C344B"/>
    <w:pPr>
      <w:numPr>
        <w:ilvl w:val="4"/>
        <w:numId w:val="20"/>
      </w:numPr>
      <w:tabs>
        <w:tab w:val="clear" w:pos="-3780"/>
        <w:tab w:val="clear" w:pos="1008"/>
        <w:tab w:val="left" w:pos="720"/>
      </w:tabs>
      <w:spacing w:after="160"/>
      <w:ind w:left="1512" w:right="144" w:hanging="1152"/>
    </w:pPr>
    <w:rPr>
      <w:rFonts w:ascii="Arial Bold" w:eastAsia="MS Mincho" w:hAnsi="Arial Bold"/>
      <w:b/>
      <w:bCs/>
      <w:iCs/>
      <w:color w:val="003366"/>
      <w:sz w:val="20"/>
      <w:szCs w:val="20"/>
      <w:lang w:eastAsia="ja-JP"/>
    </w:rPr>
  </w:style>
  <w:style w:type="paragraph" w:customStyle="1" w:styleId="Heading3SMTDTIS">
    <w:name w:val="Heading3_SMTD_TIS"/>
    <w:basedOn w:val="Heading3"/>
    <w:autoRedefine/>
    <w:rsid w:val="000C344B"/>
    <w:pPr>
      <w:numPr>
        <w:ilvl w:val="2"/>
        <w:numId w:val="20"/>
      </w:numPr>
      <w:tabs>
        <w:tab w:val="clear" w:pos="720"/>
      </w:tabs>
      <w:spacing w:before="280" w:after="160"/>
      <w:ind w:left="936" w:right="144"/>
    </w:pPr>
    <w:rPr>
      <w:rFonts w:ascii="Arial Bold" w:eastAsia="MS Mincho" w:hAnsi="Arial Bold"/>
      <w:color w:val="003366"/>
      <w:kern w:val="0"/>
      <w:sz w:val="22"/>
      <w:szCs w:val="22"/>
      <w:lang w:eastAsia="ja-JP"/>
    </w:rPr>
  </w:style>
  <w:style w:type="paragraph" w:customStyle="1" w:styleId="AlphalistBoldSMTDTIS">
    <w:name w:val="AlphalistBold_SMTD_TIS"/>
    <w:basedOn w:val="Normal"/>
    <w:autoRedefine/>
    <w:rsid w:val="001F2CBD"/>
    <w:pPr>
      <w:spacing w:before="120" w:after="80"/>
      <w:ind w:right="144"/>
      <w:jc w:val="center"/>
    </w:pPr>
    <w:rPr>
      <w:rFonts w:ascii="Arial Bold" w:eastAsia="MS Mincho" w:hAnsi="Arial Bold"/>
      <w:bCs/>
      <w:color w:val="003366"/>
      <w:lang w:eastAsia="ja-JP"/>
    </w:rPr>
  </w:style>
  <w:style w:type="table" w:styleId="ListTable4-Accent1">
    <w:name w:val="List Table 4 Accent 1"/>
    <w:basedOn w:val="TableNormal"/>
    <w:uiPriority w:val="49"/>
    <w:rsid w:val="000C344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WiproTableofContent">
    <w:name w:val="Wipro_Table of Content"/>
    <w:basedOn w:val="Normal"/>
    <w:rsid w:val="000C344B"/>
    <w:pPr>
      <w:spacing w:after="240"/>
    </w:pPr>
    <w:rPr>
      <w:rFonts w:eastAsiaTheme="minorHAnsi" w:cs="Arial"/>
      <w:b/>
      <w:color w:val="44546A" w:themeColor="text2"/>
      <w:sz w:val="40"/>
      <w:szCs w:val="40"/>
    </w:rPr>
  </w:style>
  <w:style w:type="paragraph" w:customStyle="1" w:styleId="Style2">
    <w:name w:val="Style2"/>
    <w:basedOn w:val="Normal"/>
    <w:link w:val="Style2Char"/>
    <w:qFormat/>
    <w:rsid w:val="000C344B"/>
    <w:pPr>
      <w:spacing w:after="160" w:line="259" w:lineRule="auto"/>
    </w:pPr>
    <w:rPr>
      <w:rFonts w:asciiTheme="minorHAnsi" w:eastAsiaTheme="minorHAnsi" w:hAnsiTheme="minorHAnsi" w:cstheme="minorBidi"/>
      <w:color w:val="ED7D31" w:themeColor="accent2"/>
    </w:rPr>
  </w:style>
  <w:style w:type="character" w:customStyle="1" w:styleId="Style2Char">
    <w:name w:val="Style2 Char"/>
    <w:basedOn w:val="DefaultParagraphFont"/>
    <w:link w:val="Style2"/>
    <w:rsid w:val="000C344B"/>
    <w:rPr>
      <w:rFonts w:eastAsiaTheme="minorHAnsi"/>
      <w:color w:val="ED7D31" w:themeColor="accent2"/>
      <w:sz w:val="20"/>
      <w:szCs w:val="20"/>
    </w:rPr>
  </w:style>
  <w:style w:type="paragraph" w:customStyle="1" w:styleId="CrossRefHyperlink">
    <w:name w:val="Cross Ref Hyperlink"/>
    <w:basedOn w:val="BodyText"/>
    <w:qFormat/>
    <w:rsid w:val="000C344B"/>
    <w:rPr>
      <w:rFonts w:eastAsia="MS Mincho"/>
      <w:i/>
      <w:color w:val="0000FF"/>
      <w:lang w:eastAsia="ja-JP"/>
    </w:rPr>
  </w:style>
  <w:style w:type="paragraph" w:styleId="BodyText">
    <w:name w:val="Body Text"/>
    <w:basedOn w:val="Normal"/>
    <w:link w:val="BodyTextChar"/>
    <w:uiPriority w:val="99"/>
    <w:semiHidden/>
    <w:unhideWhenUsed/>
    <w:qFormat/>
    <w:rsid w:val="000C344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C344B"/>
    <w:rPr>
      <w:rFonts w:ascii="Arial" w:hAnsi="Arial" w:cs="Times New Roman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0C344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ED7D31" w:themeColor="accent2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C344B"/>
    <w:rPr>
      <w:rFonts w:eastAsiaTheme="minorHAnsi"/>
      <w:color w:val="ED7D31" w:themeColor="accent2"/>
    </w:rPr>
  </w:style>
  <w:style w:type="paragraph" w:customStyle="1" w:styleId="Default">
    <w:name w:val="Default"/>
    <w:rsid w:val="000C344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paragraph">
    <w:name w:val="paragraph"/>
    <w:basedOn w:val="Normal"/>
    <w:rsid w:val="000C344B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0C344B"/>
  </w:style>
  <w:style w:type="character" w:customStyle="1" w:styleId="eop">
    <w:name w:val="eop"/>
    <w:basedOn w:val="DefaultParagraphFont"/>
    <w:rsid w:val="000C344B"/>
  </w:style>
  <w:style w:type="paragraph" w:customStyle="1" w:styleId="Heading2SMTDTIS">
    <w:name w:val="Heading2_SMTD_TIS"/>
    <w:basedOn w:val="Heading2"/>
    <w:link w:val="Heading2SMTDTISCharChar"/>
    <w:autoRedefine/>
    <w:rsid w:val="000C344B"/>
    <w:pPr>
      <w:keepNext/>
      <w:numPr>
        <w:ilvl w:val="1"/>
      </w:numPr>
      <w:tabs>
        <w:tab w:val="left" w:pos="720"/>
      </w:tabs>
      <w:spacing w:before="240" w:after="160"/>
      <w:ind w:left="720" w:right="-397"/>
    </w:pPr>
    <w:rPr>
      <w:rFonts w:ascii="Arial Bold" w:eastAsia="MS Mincho" w:hAnsi="Arial Bold" w:cs="Arial"/>
      <w:b/>
      <w:bCs/>
      <w:color w:val="003366"/>
      <w:lang w:eastAsia="ja-JP"/>
    </w:rPr>
  </w:style>
  <w:style w:type="character" w:customStyle="1" w:styleId="Heading2SMTDTISCharChar">
    <w:name w:val="Heading2_SMTD_TIS Char Char"/>
    <w:link w:val="Heading2SMTDTIS"/>
    <w:rsid w:val="000C344B"/>
    <w:rPr>
      <w:rFonts w:ascii="Arial Bold" w:eastAsia="MS Mincho" w:hAnsi="Arial Bold" w:cs="Arial"/>
      <w:b/>
      <w:bCs/>
      <w:color w:val="003366"/>
      <w:sz w:val="20"/>
      <w:szCs w:val="20"/>
      <w:lang w:eastAsia="ja-JP"/>
    </w:rPr>
  </w:style>
  <w:style w:type="paragraph" w:customStyle="1" w:styleId="TableCellEmailCenteredSMTDTIS">
    <w:name w:val="TableCell_Email_Centered_SMTD_TIS"/>
    <w:basedOn w:val="Normal"/>
    <w:qFormat/>
    <w:rsid w:val="000C344B"/>
    <w:pPr>
      <w:spacing w:before="60" w:after="60"/>
      <w:jc w:val="center"/>
    </w:pPr>
    <w:rPr>
      <w:rFonts w:eastAsia="MS Mincho"/>
      <w:color w:val="003366"/>
      <w:sz w:val="16"/>
      <w:lang w:val="en-AU" w:eastAsia="ko-KR"/>
    </w:rPr>
  </w:style>
  <w:style w:type="character" w:styleId="Strong">
    <w:name w:val="Strong"/>
    <w:basedOn w:val="DefaultParagraphFont"/>
    <w:uiPriority w:val="22"/>
    <w:qFormat/>
    <w:rsid w:val="000C344B"/>
    <w:rPr>
      <w:b/>
      <w:bCs/>
    </w:rPr>
  </w:style>
  <w:style w:type="character" w:styleId="FollowedHyperlink">
    <w:name w:val="FollowedHyperlink"/>
    <w:basedOn w:val="DefaultParagraphFont"/>
    <w:semiHidden/>
    <w:unhideWhenUsed/>
    <w:rsid w:val="000C344B"/>
    <w:rPr>
      <w:color w:val="954F72" w:themeColor="followedHyperlink"/>
      <w:u w:val="single"/>
    </w:rPr>
  </w:style>
  <w:style w:type="paragraph" w:styleId="TableofAuthorities">
    <w:name w:val="table of authorities"/>
    <w:basedOn w:val="Normal"/>
    <w:next w:val="Normal"/>
    <w:uiPriority w:val="99"/>
    <w:unhideWhenUsed/>
    <w:rsid w:val="000C344B"/>
    <w:pPr>
      <w:ind w:left="200" w:hanging="200"/>
    </w:pPr>
  </w:style>
  <w:style w:type="paragraph" w:customStyle="1" w:styleId="pb1body1">
    <w:name w:val="pb1_body1"/>
    <w:basedOn w:val="Normal"/>
    <w:rsid w:val="00114299"/>
    <w:pPr>
      <w:spacing w:before="100" w:beforeAutospacing="1" w:after="100" w:afterAutospacing="1"/>
    </w:pPr>
  </w:style>
  <w:style w:type="character" w:customStyle="1" w:styleId="cxrefcolor">
    <w:name w:val="cxref_color"/>
    <w:basedOn w:val="DefaultParagraphFont"/>
    <w:rsid w:val="00857CCE"/>
  </w:style>
  <w:style w:type="character" w:styleId="HTMLDefinition">
    <w:name w:val="HTML Definition"/>
    <w:basedOn w:val="DefaultParagraphFont"/>
    <w:uiPriority w:val="99"/>
    <w:semiHidden/>
    <w:unhideWhenUsed/>
    <w:rsid w:val="00F02AC9"/>
    <w:rPr>
      <w:i/>
      <w:iCs/>
    </w:rPr>
  </w:style>
  <w:style w:type="paragraph" w:customStyle="1" w:styleId="shortdesc">
    <w:name w:val="shortdesc"/>
    <w:basedOn w:val="Normal"/>
    <w:rsid w:val="00C04074"/>
    <w:pPr>
      <w:spacing w:before="100" w:beforeAutospacing="1" w:after="100" w:afterAutospacing="1"/>
    </w:pPr>
  </w:style>
  <w:style w:type="character" w:customStyle="1" w:styleId="ph">
    <w:name w:val="ph"/>
    <w:basedOn w:val="DefaultParagraphFont"/>
    <w:rsid w:val="00C04074"/>
  </w:style>
  <w:style w:type="paragraph" w:customStyle="1" w:styleId="p">
    <w:name w:val="p"/>
    <w:basedOn w:val="Normal"/>
    <w:rsid w:val="00C04074"/>
    <w:pPr>
      <w:spacing w:before="100" w:beforeAutospacing="1" w:after="100" w:afterAutospacing="1"/>
    </w:pPr>
  </w:style>
  <w:style w:type="character" w:customStyle="1" w:styleId="keyword">
    <w:name w:val="keyword"/>
    <w:basedOn w:val="DefaultParagraphFont"/>
    <w:rsid w:val="00C04074"/>
  </w:style>
  <w:style w:type="paragraph" w:customStyle="1" w:styleId="Numberedlist21">
    <w:name w:val="Numbered list 2.1"/>
    <w:basedOn w:val="Heading1"/>
    <w:next w:val="Normal"/>
    <w:rsid w:val="00687D5D"/>
    <w:pPr>
      <w:keepNext/>
      <w:numPr>
        <w:numId w:val="21"/>
      </w:numPr>
      <w:tabs>
        <w:tab w:val="left" w:pos="720"/>
      </w:tabs>
      <w:autoSpaceDE/>
      <w:autoSpaceDN/>
      <w:spacing w:before="240" w:after="60"/>
    </w:pPr>
    <w:rPr>
      <w:b/>
      <w:kern w:val="28"/>
      <w:sz w:val="28"/>
    </w:rPr>
  </w:style>
  <w:style w:type="paragraph" w:customStyle="1" w:styleId="Standard1">
    <w:name w:val="Standard1"/>
    <w:basedOn w:val="Normal"/>
    <w:rsid w:val="00687D5D"/>
    <w:pPr>
      <w:autoSpaceDE/>
      <w:autoSpaceDN/>
      <w:spacing w:before="60" w:after="60"/>
    </w:pPr>
  </w:style>
  <w:style w:type="paragraph" w:customStyle="1" w:styleId="TTGenName1">
    <w:name w:val="TT_Gen_Name_1"/>
    <w:basedOn w:val="Normal"/>
    <w:link w:val="TTGenName1Char"/>
    <w:qFormat/>
    <w:rsid w:val="00593717"/>
    <w:pPr>
      <w:spacing w:before="120" w:after="120" w:line="360" w:lineRule="auto"/>
      <w:jc w:val="center"/>
    </w:pPr>
    <w:rPr>
      <w:rFonts w:ascii="Calibri" w:hAnsi="Calibri"/>
      <w:b/>
      <w:sz w:val="32"/>
    </w:rPr>
  </w:style>
  <w:style w:type="character" w:customStyle="1" w:styleId="TTGenName1Char">
    <w:name w:val="TT_Gen_Name_1 Char"/>
    <w:basedOn w:val="DefaultParagraphFont"/>
    <w:link w:val="TTGenName1"/>
    <w:rsid w:val="00593717"/>
    <w:rPr>
      <w:rFonts w:ascii="Calibri" w:hAnsi="Calibri" w:cs="Times New Roman"/>
      <w:b/>
      <w:sz w:val="32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30720E"/>
    <w:rPr>
      <w:color w:val="605E5C"/>
      <w:shd w:val="clear" w:color="auto" w:fill="E1DFDD"/>
    </w:rPr>
  </w:style>
  <w:style w:type="table" w:customStyle="1" w:styleId="checklist1">
    <w:name w:val="checklist1"/>
    <w:basedOn w:val="TableNormal"/>
    <w:next w:val="TableGrid"/>
    <w:uiPriority w:val="39"/>
    <w:rsid w:val="005560EC"/>
    <w:pPr>
      <w:autoSpaceDE w:val="0"/>
      <w:autoSpaceDN w:val="0"/>
      <w:spacing w:after="0" w:line="240" w:lineRule="auto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OlympSMTDTableCell">
    <w:name w:val="Olymp_SMTD_TableCell"/>
    <w:basedOn w:val="Normal"/>
    <w:autoRedefine/>
    <w:qFormat/>
    <w:rsid w:val="00757FED"/>
    <w:pPr>
      <w:autoSpaceDE/>
      <w:autoSpaceDN/>
      <w:spacing w:before="40" w:after="40"/>
    </w:pPr>
    <w:rPr>
      <w:rFonts w:ascii="Calibri" w:hAnsi="Calibri" w:cs="Arial"/>
      <w:spacing w:val="-5"/>
      <w:sz w:val="21"/>
      <w:lang w:val="en-IN" w:eastAsia="en-IN"/>
    </w:rPr>
  </w:style>
  <w:style w:type="paragraph" w:customStyle="1" w:styleId="OlympSMTDTableCellRowHeader">
    <w:name w:val="Olymp_SMTD_TableCell_RowHeader"/>
    <w:basedOn w:val="Normal"/>
    <w:next w:val="Normal"/>
    <w:autoRedefine/>
    <w:qFormat/>
    <w:rsid w:val="00757FED"/>
    <w:pPr>
      <w:jc w:val="center"/>
    </w:pPr>
    <w:rPr>
      <w:rFonts w:asciiTheme="minorHAnsi" w:hAnsiTheme="minorHAnsi"/>
      <w:b/>
      <w:color w:val="FFFFFF" w:themeColor="background1"/>
      <w:sz w:val="22"/>
    </w:rPr>
  </w:style>
  <w:style w:type="character" w:customStyle="1" w:styleId="ui-provider">
    <w:name w:val="ui-provider"/>
    <w:basedOn w:val="DefaultParagraphFont"/>
    <w:rsid w:val="00504676"/>
  </w:style>
  <w:style w:type="paragraph" w:customStyle="1" w:styleId="OlympHeading2">
    <w:name w:val="Olymp_Heading_2"/>
    <w:basedOn w:val="Heading2"/>
    <w:next w:val="OlympTextStyle"/>
    <w:autoRedefine/>
    <w:qFormat/>
    <w:rsid w:val="00B27388"/>
    <w:pPr>
      <w:numPr>
        <w:ilvl w:val="1"/>
        <w:numId w:val="23"/>
      </w:numPr>
      <w:tabs>
        <w:tab w:val="left" w:pos="450"/>
        <w:tab w:val="left" w:pos="1440"/>
      </w:tabs>
      <w:spacing w:before="160" w:after="160" w:line="360" w:lineRule="auto"/>
    </w:pPr>
    <w:rPr>
      <w:rFonts w:ascii="Calibri" w:hAnsi="Calibri"/>
      <w:b/>
      <w:sz w:val="28"/>
    </w:rPr>
  </w:style>
  <w:style w:type="paragraph" w:customStyle="1" w:styleId="OlympTextStyle">
    <w:name w:val="Olymp_Text_Style"/>
    <w:basedOn w:val="Normal"/>
    <w:autoRedefine/>
    <w:qFormat/>
    <w:rsid w:val="00B27388"/>
    <w:pPr>
      <w:numPr>
        <w:numId w:val="23"/>
      </w:numPr>
      <w:spacing w:after="120"/>
    </w:pPr>
    <w:rPr>
      <w:rFonts w:ascii="Calibri" w:hAnsi="Calibri"/>
      <w:sz w:val="24"/>
      <w:szCs w:val="24"/>
    </w:rPr>
  </w:style>
  <w:style w:type="paragraph" w:customStyle="1" w:styleId="OlympHeading1">
    <w:name w:val="Olymp_Heading_1"/>
    <w:basedOn w:val="Heading1"/>
    <w:next w:val="OlympTextStyle"/>
    <w:autoRedefine/>
    <w:qFormat/>
    <w:rsid w:val="00B27388"/>
    <w:pPr>
      <w:pageBreakBefore/>
      <w:tabs>
        <w:tab w:val="left" w:pos="720"/>
      </w:tabs>
      <w:autoSpaceDE/>
      <w:autoSpaceDN/>
      <w:spacing w:line="360" w:lineRule="auto"/>
      <w:ind w:left="431" w:hanging="431"/>
    </w:pPr>
    <w:rPr>
      <w:rFonts w:ascii="Calibri" w:hAnsi="Calibri"/>
      <w:b/>
      <w:sz w:val="32"/>
    </w:rPr>
  </w:style>
  <w:style w:type="paragraph" w:customStyle="1" w:styleId="OlympHeading3">
    <w:name w:val="Olymp_Heading_3"/>
    <w:basedOn w:val="Heading3"/>
    <w:next w:val="OlympTextStyle"/>
    <w:autoRedefine/>
    <w:qFormat/>
    <w:rsid w:val="00B27388"/>
    <w:pPr>
      <w:keepNext w:val="0"/>
      <w:autoSpaceDE/>
      <w:autoSpaceDN/>
      <w:spacing w:after="160" w:line="259" w:lineRule="auto"/>
      <w:ind w:left="360" w:firstLine="360"/>
    </w:pPr>
    <w:rPr>
      <w:rFonts w:ascii="Calibri" w:hAnsi="Calibri"/>
      <w:sz w:val="24"/>
    </w:rPr>
  </w:style>
  <w:style w:type="paragraph" w:customStyle="1" w:styleId="OlympHeading4">
    <w:name w:val="Olymp_Heading_4"/>
    <w:basedOn w:val="Heading4"/>
    <w:next w:val="OlympTextStyle"/>
    <w:autoRedefine/>
    <w:qFormat/>
    <w:rsid w:val="00B27388"/>
    <w:pPr>
      <w:autoSpaceDE/>
      <w:autoSpaceDN/>
      <w:spacing w:after="160" w:line="360" w:lineRule="auto"/>
      <w:ind w:left="216" w:hanging="216"/>
    </w:pPr>
    <w:rPr>
      <w:rFonts w:ascii="Calibri" w:hAnsi="Calibri"/>
      <w:sz w:val="22"/>
    </w:rPr>
  </w:style>
  <w:style w:type="paragraph" w:customStyle="1" w:styleId="OlympHeading5">
    <w:name w:val="Olymp_Heading_5"/>
    <w:basedOn w:val="Heading5"/>
    <w:next w:val="OlympTextStyle"/>
    <w:autoRedefine/>
    <w:qFormat/>
    <w:rsid w:val="00B27388"/>
    <w:pPr>
      <w:autoSpaceDE/>
      <w:autoSpaceDN/>
      <w:spacing w:after="160" w:line="360" w:lineRule="auto"/>
      <w:ind w:left="74" w:hanging="74"/>
    </w:pPr>
    <w:rPr>
      <w:rFonts w:ascii="Calibri" w:hAnsi="Calibri"/>
      <w:b/>
      <w:sz w:val="20"/>
    </w:rPr>
  </w:style>
  <w:style w:type="paragraph" w:customStyle="1" w:styleId="SOPHeading1">
    <w:name w:val="SOP_Heading_1"/>
    <w:basedOn w:val="Heading1"/>
    <w:next w:val="Normal"/>
    <w:autoRedefine/>
    <w:rsid w:val="00B27388"/>
    <w:pPr>
      <w:pageBreakBefore/>
      <w:tabs>
        <w:tab w:val="left" w:pos="720"/>
      </w:tabs>
      <w:autoSpaceDE/>
      <w:autoSpaceDN/>
      <w:spacing w:line="360" w:lineRule="auto"/>
      <w:ind w:left="432" w:hanging="432"/>
    </w:pPr>
    <w:rPr>
      <w:rFonts w:ascii="Calibri" w:hAnsi="Calibri"/>
      <w:b/>
      <w:sz w:val="32"/>
    </w:rPr>
  </w:style>
  <w:style w:type="character" w:styleId="PlaceholderText">
    <w:name w:val="Placeholder Text"/>
    <w:basedOn w:val="DefaultParagraphFont"/>
    <w:uiPriority w:val="99"/>
    <w:semiHidden/>
    <w:rsid w:val="001F5A5D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41A3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41A3"/>
    <w:rPr>
      <w:rFonts w:ascii="Consolas" w:hAnsi="Consolas" w:cs="Times New Roman"/>
      <w:sz w:val="20"/>
      <w:szCs w:val="20"/>
    </w:rPr>
  </w:style>
  <w:style w:type="paragraph" w:customStyle="1" w:styleId="nospacingabove">
    <w:name w:val="nospacingabove"/>
    <w:basedOn w:val="Normal"/>
    <w:rsid w:val="00AA41A3"/>
    <w:pPr>
      <w:autoSpaceDE/>
      <w:autoSpaceDN/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3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0022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9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827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70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25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877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618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415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939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3848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7318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9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2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9002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39885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4948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4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4780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860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681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326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282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2970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59694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706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399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433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088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2814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855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5143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9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59141">
          <w:marLeft w:val="27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9373">
          <w:marLeft w:val="27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8049">
          <w:marLeft w:val="27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248">
          <w:marLeft w:val="27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95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5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6284">
          <w:marLeft w:val="27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1453">
          <w:marLeft w:val="99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0397">
          <w:marLeft w:val="99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6465">
          <w:marLeft w:val="99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61356">
          <w:marLeft w:val="99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2712">
          <w:marLeft w:val="99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9960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7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43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40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05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949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27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452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741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4403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140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690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2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9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8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1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3436">
          <w:marLeft w:val="27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3628">
          <w:marLeft w:val="27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1046">
          <w:marLeft w:val="27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3558">
          <w:marLeft w:val="27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3391">
          <w:marLeft w:val="27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4592">
          <w:marLeft w:val="27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4312">
          <w:marLeft w:val="27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9918">
          <w:marLeft w:val="274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4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24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064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24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968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ntrustdatacardcorp.sharepoint.com/sites/ECC/SitePages/ECC-Templates.aspx" TargetMode="External"/><Relationship Id="rId22" Type="http://schemas.openxmlformats.org/officeDocument/2006/relationships/glossaryDocument" Target="glossary/document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cid:image005.png@01D9828D.1AD61E60" TargetMode="External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0.pn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20048535\Desktop\Olympus%20%20Template%20SMT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41EA4E12CB741D29F2799632616E4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530417-1775-4757-AAAB-1F3BE0D0E5C8}"/>
      </w:docPartPr>
      <w:docPartBody>
        <w:p w:rsidR="0008032F" w:rsidRDefault="00962D86">
          <w:pPr>
            <w:pStyle w:val="541EA4E12CB741D29F2799632616E478"/>
          </w:pPr>
          <w:r w:rsidRPr="00B320E7">
            <w:rPr>
              <w:rStyle w:val="PlaceholderText"/>
            </w:rPr>
            <w:t>[Category]</w:t>
          </w:r>
        </w:p>
      </w:docPartBody>
    </w:docPart>
    <w:docPart>
      <w:docPartPr>
        <w:name w:val="175FAF8B95DA463B9645874B6D74F7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B8ED46-0281-4251-856F-57D9551DF991}"/>
      </w:docPartPr>
      <w:docPartBody>
        <w:p w:rsidR="0008032F" w:rsidRDefault="00962D86">
          <w:pPr>
            <w:pStyle w:val="175FAF8B95DA463B9645874B6D74F7C8"/>
          </w:pPr>
          <w:r w:rsidRPr="00B320E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32F"/>
    <w:rsid w:val="000002B5"/>
    <w:rsid w:val="000217D2"/>
    <w:rsid w:val="0008032F"/>
    <w:rsid w:val="00090955"/>
    <w:rsid w:val="00090999"/>
    <w:rsid w:val="000921BD"/>
    <w:rsid w:val="000953A0"/>
    <w:rsid w:val="000D5008"/>
    <w:rsid w:val="001255A5"/>
    <w:rsid w:val="00176877"/>
    <w:rsid w:val="00181B72"/>
    <w:rsid w:val="001C5A1F"/>
    <w:rsid w:val="001E2711"/>
    <w:rsid w:val="00265DFA"/>
    <w:rsid w:val="002F52D1"/>
    <w:rsid w:val="00365008"/>
    <w:rsid w:val="003D2D35"/>
    <w:rsid w:val="00434613"/>
    <w:rsid w:val="004662B8"/>
    <w:rsid w:val="00496FC6"/>
    <w:rsid w:val="004A3C37"/>
    <w:rsid w:val="00511876"/>
    <w:rsid w:val="00511AE0"/>
    <w:rsid w:val="00521A95"/>
    <w:rsid w:val="00525507"/>
    <w:rsid w:val="0053487D"/>
    <w:rsid w:val="005A5AA0"/>
    <w:rsid w:val="005D4A57"/>
    <w:rsid w:val="005D775B"/>
    <w:rsid w:val="006A6F24"/>
    <w:rsid w:val="00747BBC"/>
    <w:rsid w:val="00791893"/>
    <w:rsid w:val="008670B7"/>
    <w:rsid w:val="00881219"/>
    <w:rsid w:val="00900FE3"/>
    <w:rsid w:val="00923272"/>
    <w:rsid w:val="00962D86"/>
    <w:rsid w:val="00976207"/>
    <w:rsid w:val="009B24A8"/>
    <w:rsid w:val="009C0663"/>
    <w:rsid w:val="009F3856"/>
    <w:rsid w:val="00A21B0E"/>
    <w:rsid w:val="00A30BB1"/>
    <w:rsid w:val="00A42644"/>
    <w:rsid w:val="00A825FC"/>
    <w:rsid w:val="00A82F99"/>
    <w:rsid w:val="00AA6FE1"/>
    <w:rsid w:val="00AB664D"/>
    <w:rsid w:val="00AE4C22"/>
    <w:rsid w:val="00B03307"/>
    <w:rsid w:val="00B37F2B"/>
    <w:rsid w:val="00B41215"/>
    <w:rsid w:val="00B530BD"/>
    <w:rsid w:val="00B53C93"/>
    <w:rsid w:val="00B64F9D"/>
    <w:rsid w:val="00B84D2E"/>
    <w:rsid w:val="00B84E7E"/>
    <w:rsid w:val="00BA29B4"/>
    <w:rsid w:val="00BC585A"/>
    <w:rsid w:val="00BF7362"/>
    <w:rsid w:val="00C154AB"/>
    <w:rsid w:val="00C34261"/>
    <w:rsid w:val="00C53D7D"/>
    <w:rsid w:val="00CE0676"/>
    <w:rsid w:val="00D34CD4"/>
    <w:rsid w:val="00D50138"/>
    <w:rsid w:val="00D575D6"/>
    <w:rsid w:val="00D63F36"/>
    <w:rsid w:val="00D67016"/>
    <w:rsid w:val="00D94956"/>
    <w:rsid w:val="00DB1C4B"/>
    <w:rsid w:val="00DC75A2"/>
    <w:rsid w:val="00E07E34"/>
    <w:rsid w:val="00E11F71"/>
    <w:rsid w:val="00E15C2B"/>
    <w:rsid w:val="00E54883"/>
    <w:rsid w:val="00E56FC7"/>
    <w:rsid w:val="00E73887"/>
    <w:rsid w:val="00EB1BD8"/>
    <w:rsid w:val="00EB4021"/>
    <w:rsid w:val="00EE26EC"/>
    <w:rsid w:val="00F0452F"/>
    <w:rsid w:val="00F607B5"/>
    <w:rsid w:val="00F66F1B"/>
    <w:rsid w:val="00FD6D41"/>
    <w:rsid w:val="00FF3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41EA4E12CB741D29F2799632616E478">
    <w:name w:val="541EA4E12CB741D29F2799632616E478"/>
  </w:style>
  <w:style w:type="paragraph" w:customStyle="1" w:styleId="175FAF8B95DA463B9645874B6D74F7C8">
    <w:name w:val="175FAF8B95DA463B9645874B6D74F7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95F8BA4D27B74AB0DC32D074CAD732" ma:contentTypeVersion="12" ma:contentTypeDescription="Create a new document." ma:contentTypeScope="" ma:versionID="7622babc38789276375d1e2d7078e249">
  <xsd:schema xmlns:xsd="http://www.w3.org/2001/XMLSchema" xmlns:xs="http://www.w3.org/2001/XMLSchema" xmlns:p="http://schemas.microsoft.com/office/2006/metadata/properties" xmlns:ns2="661b2162-d68c-4cd8-97e3-a6a26f27fa16" xmlns:ns3="6887f76f-1e94-4c53-9836-91de80d2258a" targetNamespace="http://schemas.microsoft.com/office/2006/metadata/properties" ma:root="true" ma:fieldsID="c7ababdf3cca0dbe8f9c3de3b4546bba" ns2:_="" ns3:_="">
    <xsd:import namespace="661b2162-d68c-4cd8-97e3-a6a26f27fa16"/>
    <xsd:import namespace="6887f76f-1e94-4c53-9836-91de80d225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1b2162-d68c-4cd8-97e3-a6a26f27fa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f966c98d-15fc-4a52-9393-17a79566865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87f76f-1e94-4c53-9836-91de80d2258a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53b71ca6-9844-4f1a-a204-e150b5bad290}" ma:internalName="TaxCatchAll" ma:showField="CatchAllData" ma:web="6887f76f-1e94-4c53-9836-91de80d225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61b2162-d68c-4cd8-97e3-a6a26f27fa16">
      <Terms xmlns="http://schemas.microsoft.com/office/infopath/2007/PartnerControls"/>
    </lcf76f155ced4ddcb4097134ff3c332f>
    <TaxCatchAll xmlns="6887f76f-1e94-4c53-9836-91de80d2258a" xsi:nil="true"/>
  </documentManagement>
</p:properties>
</file>

<file path=customXml/itemProps1.xml><?xml version="1.0" encoding="utf-8"?>
<ds:datastoreItem xmlns:ds="http://schemas.openxmlformats.org/officeDocument/2006/customXml" ds:itemID="{4CA96249-E5AE-4518-A081-59D07C2631C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8E33D-C54D-43FA-BF71-8AD5C9E1260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2B3CE3-1CB4-4F0A-81DD-BD682F773A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1b2162-d68c-4cd8-97e3-a6a26f27fa16"/>
    <ds:schemaRef ds:uri="6887f76f-1e94-4c53-9836-91de80d225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39AD310-5947-4E62-ADEA-33762B1B49A9}">
  <ds:schemaRefs>
    <ds:schemaRef ds:uri="http://schemas.microsoft.com/office/2006/metadata/properties"/>
    <ds:schemaRef ds:uri="http://schemas.microsoft.com/office/infopath/2007/PartnerControls"/>
    <ds:schemaRef ds:uri="661b2162-d68c-4cd8-97e3-a6a26f27fa16"/>
    <ds:schemaRef ds:uri="6887f76f-1e94-4c53-9836-91de80d2258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Olympus  Template SMTD</Template>
  <TotalTime>19</TotalTime>
  <Pages>11</Pages>
  <Words>1004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Standard Operating Procedure (SOP) Document</vt:lpstr>
    </vt:vector>
  </TitlesOfParts>
  <Company/>
  <LinksUpToDate>false</LinksUpToDate>
  <CharactersWithSpaces>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 Operating Procedure (SOP) Document</dc:title>
  <dc:subject/>
  <dc:creator>Perisetla Poornachandrudu (CIS)</dc:creator>
  <cp:keywords/>
  <dc:description/>
  <cp:lastModifiedBy>Rambabu S</cp:lastModifiedBy>
  <cp:revision>2</cp:revision>
  <cp:lastPrinted>2019-10-14T11:43:00Z</cp:lastPrinted>
  <dcterms:created xsi:type="dcterms:W3CDTF">2025-01-25T12:11:00Z</dcterms:created>
  <dcterms:modified xsi:type="dcterms:W3CDTF">2025-01-25T12:11:00Z</dcterms:modified>
  <cp:category>Red hat Satellite server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28,29,2a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 to Wipro</vt:lpwstr>
  </property>
  <property fmtid="{D5CDD505-2E9C-101B-9397-08002B2CF9AE}" pid="5" name="MSIP_Label_f65b3423-ec78-4b3c-9693-96b88a3857c2_Enabled">
    <vt:lpwstr>true</vt:lpwstr>
  </property>
  <property fmtid="{D5CDD505-2E9C-101B-9397-08002B2CF9AE}" pid="6" name="MSIP_Label_f65b3423-ec78-4b3c-9693-96b88a3857c2_SetDate">
    <vt:lpwstr>2022-12-07T06:47:47Z</vt:lpwstr>
  </property>
  <property fmtid="{D5CDD505-2E9C-101B-9397-08002B2CF9AE}" pid="7" name="MSIP_Label_f65b3423-ec78-4b3c-9693-96b88a3857c2_Method">
    <vt:lpwstr>Privileged</vt:lpwstr>
  </property>
  <property fmtid="{D5CDD505-2E9C-101B-9397-08002B2CF9AE}" pid="8" name="MSIP_Label_f65b3423-ec78-4b3c-9693-96b88a3857c2_Name">
    <vt:lpwstr>Internal to Wipro</vt:lpwstr>
  </property>
  <property fmtid="{D5CDD505-2E9C-101B-9397-08002B2CF9AE}" pid="9" name="MSIP_Label_f65b3423-ec78-4b3c-9693-96b88a3857c2_SiteId">
    <vt:lpwstr>258ac4e4-146a-411e-9dc8-79a9e12fd6da</vt:lpwstr>
  </property>
  <property fmtid="{D5CDD505-2E9C-101B-9397-08002B2CF9AE}" pid="10" name="MSIP_Label_f65b3423-ec78-4b3c-9693-96b88a3857c2_ActionId">
    <vt:lpwstr>af525b6a-4a50-45b8-b989-b2cfd6a312ed</vt:lpwstr>
  </property>
  <property fmtid="{D5CDD505-2E9C-101B-9397-08002B2CF9AE}" pid="11" name="MSIP_Label_f65b3423-ec78-4b3c-9693-96b88a3857c2_ContentBits">
    <vt:lpwstr>2</vt:lpwstr>
  </property>
  <property fmtid="{D5CDD505-2E9C-101B-9397-08002B2CF9AE}" pid="12" name="ContentTypeId">
    <vt:lpwstr>0x0101004895F8BA4D27B74AB0DC32D074CAD732</vt:lpwstr>
  </property>
</Properties>
</file>